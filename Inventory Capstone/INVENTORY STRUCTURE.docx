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0A0796" w:rsidRDefault="000A0796" w:rsidP="00C6554A">
      <w:pPr>
        <w:pStyle w:val="Photo"/>
        <w:rPr>
          <w:noProof/>
          <w:lang w:val="en-IN" w:eastAsia="en-IN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:rsidR="000A0796" w:rsidRDefault="000A0796" w:rsidP="00C6554A">
      <w:pPr>
        <w:pStyle w:val="Photo"/>
        <w:rPr>
          <w:noProof/>
          <w:lang w:val="en-IN" w:eastAsia="en-IN"/>
        </w:rPr>
      </w:pPr>
    </w:p>
    <w:p w:rsidR="000A0796" w:rsidRDefault="000A0796" w:rsidP="00C6554A">
      <w:pPr>
        <w:pStyle w:val="Photo"/>
        <w:rPr>
          <w:noProof/>
          <w:lang w:val="en-IN" w:eastAsia="en-IN"/>
        </w:rPr>
      </w:pPr>
    </w:p>
    <w:p w:rsidR="000A0796" w:rsidRDefault="000A0796" w:rsidP="00C6554A">
      <w:pPr>
        <w:pStyle w:val="Photo"/>
        <w:rPr>
          <w:noProof/>
          <w:lang w:val="en-IN" w:eastAsia="en-IN"/>
        </w:rPr>
      </w:pPr>
    </w:p>
    <w:p w:rsidR="000A0796" w:rsidRDefault="000A0796" w:rsidP="00C6554A">
      <w:pPr>
        <w:pStyle w:val="Photo"/>
        <w:rPr>
          <w:noProof/>
          <w:lang w:val="en-IN" w:eastAsia="en-IN"/>
        </w:rPr>
      </w:pPr>
    </w:p>
    <w:p w:rsidR="00C6554A" w:rsidRPr="008B5277" w:rsidRDefault="000A0796" w:rsidP="00C6554A">
      <w:pPr>
        <w:pStyle w:val="Photo"/>
      </w:pPr>
      <w:r>
        <w:rPr>
          <w:noProof/>
          <w:lang w:val="en-IN" w:eastAsia="en-IN"/>
        </w:rPr>
        <w:drawing>
          <wp:inline distT="0" distB="0" distL="0" distR="0">
            <wp:extent cx="5202240" cy="5463540"/>
            <wp:effectExtent l="114300" t="114300" r="55880" b="609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50" cy="5511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B303ED" w:rsidRDefault="000A0796" w:rsidP="000A0796">
      <w:pPr>
        <w:pStyle w:val="Title"/>
        <w:spacing w:before="240"/>
        <w:rPr>
          <w:b/>
          <w:u w:val="single"/>
        </w:rPr>
      </w:pPr>
      <w:r w:rsidRPr="00B303ED">
        <w:rPr>
          <w:b/>
          <w:u w:val="single"/>
        </w:rPr>
        <w:t>INVENTORY STRUCTURE</w:t>
      </w:r>
    </w:p>
    <w:p w:rsidR="000A0796" w:rsidRDefault="000A0796" w:rsidP="000A0796">
      <w:pPr>
        <w:pStyle w:val="Subtitle"/>
        <w:spacing w:before="240"/>
      </w:pPr>
    </w:p>
    <w:p w:rsidR="00C6554A" w:rsidRPr="00B303ED" w:rsidRDefault="000A0796" w:rsidP="000A0796">
      <w:pPr>
        <w:pStyle w:val="Subtitle"/>
        <w:spacing w:before="240"/>
        <w:rPr>
          <w:b/>
        </w:rPr>
      </w:pPr>
      <w:r w:rsidRPr="00B303ED">
        <w:rPr>
          <w:b/>
        </w:rPr>
        <w:t>CAPSTONE PROJECT-1</w:t>
      </w:r>
    </w:p>
    <w:p w:rsidR="000A0796" w:rsidRPr="00D5413C" w:rsidRDefault="000A0796" w:rsidP="000A0796">
      <w:pPr>
        <w:pStyle w:val="Subtitle"/>
        <w:spacing w:before="240"/>
      </w:pPr>
    </w:p>
    <w:p w:rsidR="008D54E2" w:rsidRDefault="000A0796" w:rsidP="008D54E2">
      <w:pPr>
        <w:pStyle w:val="ContactInfo"/>
        <w:jc w:val="left"/>
        <w:rPr>
          <w:rFonts w:ascii="Arial Black" w:hAnsi="Arial Black"/>
          <w:b/>
          <w:color w:val="0D0D0D" w:themeColor="text1" w:themeTint="F2"/>
          <w:sz w:val="28"/>
          <w:szCs w:val="28"/>
        </w:rPr>
      </w:pPr>
      <w:proofErr w:type="spellStart"/>
      <w:r w:rsidRPr="000A0796">
        <w:rPr>
          <w:rFonts w:ascii="Arial Black" w:hAnsi="Arial Black"/>
          <w:b/>
          <w:color w:val="0D0D0D" w:themeColor="text1" w:themeTint="F2"/>
          <w:sz w:val="28"/>
          <w:szCs w:val="28"/>
        </w:rPr>
        <w:t>Panjal</w:t>
      </w:r>
      <w:proofErr w:type="spellEnd"/>
      <w:r w:rsidRPr="000A0796">
        <w:rPr>
          <w:rFonts w:ascii="Arial Black" w:hAnsi="Arial Black"/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0A0796">
        <w:rPr>
          <w:rFonts w:ascii="Arial Black" w:hAnsi="Arial Black"/>
          <w:b/>
          <w:color w:val="0D0D0D" w:themeColor="text1" w:themeTint="F2"/>
          <w:sz w:val="28"/>
          <w:szCs w:val="28"/>
        </w:rPr>
        <w:t>Chandrakant</w:t>
      </w:r>
      <w:proofErr w:type="spellEnd"/>
      <w:r w:rsidRPr="000A0796">
        <w:rPr>
          <w:rFonts w:ascii="Arial Black" w:hAnsi="Arial Black"/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0A0796">
        <w:rPr>
          <w:rFonts w:ascii="Arial Black" w:hAnsi="Arial Black"/>
          <w:b/>
          <w:color w:val="0D0D0D" w:themeColor="text1" w:themeTint="F2"/>
          <w:sz w:val="28"/>
          <w:szCs w:val="28"/>
        </w:rPr>
        <w:t>Yakswami</w:t>
      </w:r>
    </w:p>
    <w:p w:rsidR="00C6554A" w:rsidRPr="000A0796" w:rsidRDefault="008D54E2" w:rsidP="008D54E2">
      <w:pPr>
        <w:pStyle w:val="ContactInfo"/>
        <w:jc w:val="right"/>
        <w:rPr>
          <w:rFonts w:ascii="Arial Black" w:hAnsi="Arial Black"/>
          <w:b/>
          <w:color w:val="0D0D0D" w:themeColor="text1" w:themeTint="F2"/>
          <w:sz w:val="28"/>
          <w:szCs w:val="28"/>
        </w:rPr>
      </w:pPr>
      <w:r>
        <w:rPr>
          <w:rFonts w:ascii="Arial Black" w:hAnsi="Arial Black"/>
          <w:b/>
          <w:color w:val="0D0D0D" w:themeColor="text1" w:themeTint="F2"/>
          <w:sz w:val="28"/>
          <w:szCs w:val="28"/>
        </w:rPr>
        <w:t>Vertocity</w:t>
      </w:r>
      <w:proofErr w:type="spellEnd"/>
      <w:r>
        <w:rPr>
          <w:rFonts w:ascii="Arial Black" w:hAnsi="Arial Black"/>
          <w:b/>
          <w:color w:val="0D0D0D" w:themeColor="text1" w:themeTint="F2"/>
          <w:sz w:val="28"/>
          <w:szCs w:val="28"/>
        </w:rPr>
        <w:t xml:space="preserve"> | </w:t>
      </w:r>
      <w:r w:rsidR="000A0796" w:rsidRPr="000A0796">
        <w:rPr>
          <w:rFonts w:ascii="Arial Black" w:hAnsi="Arial Black"/>
          <w:b/>
          <w:color w:val="0D0D0D" w:themeColor="text1" w:themeTint="F2"/>
          <w:sz w:val="28"/>
          <w:szCs w:val="28"/>
        </w:rPr>
        <w:t>Data Science</w:t>
      </w:r>
      <w:r w:rsidR="00C6554A" w:rsidRPr="000A0796">
        <w:rPr>
          <w:rFonts w:ascii="Arial Black" w:hAnsi="Arial Black"/>
          <w:b/>
          <w:color w:val="0D0D0D" w:themeColor="text1" w:themeTint="F2"/>
          <w:sz w:val="28"/>
          <w:szCs w:val="28"/>
        </w:rPr>
        <w:br w:type="page"/>
      </w:r>
    </w:p>
    <w:p w:rsidR="00C6554A" w:rsidRPr="00596314" w:rsidRDefault="000A0796" w:rsidP="00EC12A9">
      <w:pPr>
        <w:pStyle w:val="Heading1"/>
        <w:rPr>
          <w:b/>
          <w:sz w:val="36"/>
          <w:szCs w:val="36"/>
          <w:u w:val="single"/>
        </w:rPr>
      </w:pPr>
      <w:r w:rsidRPr="00596314">
        <w:rPr>
          <w:b/>
          <w:sz w:val="36"/>
          <w:szCs w:val="36"/>
          <w:u w:val="single"/>
        </w:rPr>
        <w:lastRenderedPageBreak/>
        <w:t>SQL:</w:t>
      </w:r>
    </w:p>
    <w:p w:rsidR="00C6554A" w:rsidRPr="00533255" w:rsidRDefault="000A0796" w:rsidP="001419D7">
      <w:pPr>
        <w:pStyle w:val="ListParagraph"/>
        <w:numPr>
          <w:ilvl w:val="0"/>
          <w:numId w:val="1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533255">
        <w:rPr>
          <w:color w:val="0D0D0D" w:themeColor="text1" w:themeTint="F2"/>
          <w:sz w:val="24"/>
          <w:szCs w:val="24"/>
        </w:rPr>
        <w:t>Structured Query Language</w:t>
      </w:r>
    </w:p>
    <w:p w:rsidR="000A0796" w:rsidRDefault="009F4571" w:rsidP="001419D7">
      <w:pPr>
        <w:pStyle w:val="ListParagraph"/>
        <w:numPr>
          <w:ilvl w:val="0"/>
          <w:numId w:val="1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533255">
        <w:rPr>
          <w:color w:val="0D0D0D" w:themeColor="text1" w:themeTint="F2"/>
          <w:sz w:val="24"/>
          <w:szCs w:val="24"/>
        </w:rPr>
        <w:t>It is a standard language for Relational Database Management System.</w:t>
      </w:r>
    </w:p>
    <w:p w:rsidR="00533255" w:rsidRPr="00533255" w:rsidRDefault="00533255" w:rsidP="001419D7">
      <w:pPr>
        <w:pStyle w:val="ListParagraph"/>
        <w:numPr>
          <w:ilvl w:val="0"/>
          <w:numId w:val="16"/>
        </w:numPr>
        <w:spacing w:before="240" w:after="24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Database Management System is a platform where the user perform various operations </w:t>
      </w:r>
    </w:p>
    <w:p w:rsidR="00533255" w:rsidRPr="00533255" w:rsidRDefault="009F4571" w:rsidP="001419D7">
      <w:pPr>
        <w:pStyle w:val="ListParagraph"/>
        <w:numPr>
          <w:ilvl w:val="0"/>
          <w:numId w:val="1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533255">
        <w:rPr>
          <w:color w:val="0D0D0D" w:themeColor="text1" w:themeTint="F2"/>
          <w:sz w:val="24"/>
          <w:szCs w:val="24"/>
        </w:rPr>
        <w:t>It is used to store, manipulate and retrieve data.</w:t>
      </w:r>
    </w:p>
    <w:p w:rsidR="00533255" w:rsidRPr="00596314" w:rsidRDefault="00533255" w:rsidP="00596314">
      <w:pPr>
        <w:pStyle w:val="Heading1"/>
        <w:spacing w:before="360" w:after="120"/>
        <w:rPr>
          <w:b/>
          <w:sz w:val="36"/>
          <w:szCs w:val="36"/>
          <w:u w:val="single"/>
        </w:rPr>
      </w:pPr>
      <w:r w:rsidRPr="00596314">
        <w:rPr>
          <w:b/>
          <w:sz w:val="36"/>
          <w:szCs w:val="36"/>
          <w:u w:val="single"/>
        </w:rPr>
        <w:t>TASK: 1</w:t>
      </w:r>
      <w:r w:rsidR="00EC12A9" w:rsidRPr="00596314">
        <w:rPr>
          <w:b/>
          <w:sz w:val="36"/>
          <w:szCs w:val="36"/>
          <w:u w:val="single"/>
        </w:rPr>
        <w:t>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4"/>
      </w:tblGrid>
      <w:tr w:rsidR="00070C76" w:rsidRPr="00070C76" w:rsidTr="00070C76">
        <w:trPr>
          <w:trHeight w:val="40"/>
        </w:trPr>
        <w:tc>
          <w:tcPr>
            <w:tcW w:w="7134" w:type="dxa"/>
          </w:tcPr>
          <w:p w:rsidR="00533255" w:rsidRPr="00070C76" w:rsidRDefault="00070C76" w:rsidP="00442B9D">
            <w:pPr>
              <w:pStyle w:val="ListParagraph"/>
              <w:numPr>
                <w:ilvl w:val="0"/>
                <w:numId w:val="17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  <w:sz w:val="28"/>
                <w:szCs w:val="28"/>
              </w:rPr>
            </w:pPr>
            <w:r w:rsidRPr="00070C76">
              <w:rPr>
                <w:b/>
                <w:color w:val="0D0D0D" w:themeColor="text1" w:themeTint="F2"/>
                <w:sz w:val="28"/>
                <w:szCs w:val="28"/>
              </w:rPr>
              <w:t xml:space="preserve">Create a database with name </w:t>
            </w:r>
            <w:r w:rsidR="00533255" w:rsidRPr="00070C76">
              <w:rPr>
                <w:b/>
                <w:color w:val="0D0D0D" w:themeColor="text1" w:themeTint="F2"/>
                <w:sz w:val="28"/>
                <w:szCs w:val="28"/>
              </w:rPr>
              <w:t>‘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INVENTORY’</w:t>
            </w:r>
            <w:r w:rsidR="00533255" w:rsidRPr="00070C76">
              <w:rPr>
                <w:b/>
                <w:color w:val="0D0D0D" w:themeColor="text1" w:themeTint="F2"/>
                <w:sz w:val="28"/>
                <w:szCs w:val="28"/>
              </w:rPr>
              <w:t>:</w:t>
            </w:r>
          </w:p>
        </w:tc>
      </w:tr>
    </w:tbl>
    <w:p w:rsidR="002A4E03" w:rsidRPr="00FA74FD" w:rsidRDefault="00533255" w:rsidP="001419D7">
      <w:pPr>
        <w:pStyle w:val="ListParagraph"/>
        <w:numPr>
          <w:ilvl w:val="0"/>
          <w:numId w:val="18"/>
        </w:numPr>
        <w:spacing w:before="240" w:after="240"/>
        <w:rPr>
          <w:b/>
          <w:color w:val="0D0D0D" w:themeColor="text1" w:themeTint="F2"/>
          <w:sz w:val="28"/>
          <w:szCs w:val="28"/>
        </w:rPr>
      </w:pPr>
      <w:r w:rsidRPr="00FA74FD">
        <w:rPr>
          <w:b/>
          <w:color w:val="0D0D0D" w:themeColor="text1" w:themeTint="F2"/>
          <w:sz w:val="28"/>
          <w:szCs w:val="28"/>
        </w:rPr>
        <w:t>What is Database?</w:t>
      </w:r>
    </w:p>
    <w:p w:rsidR="00533255" w:rsidRPr="00533255" w:rsidRDefault="00533255" w:rsidP="00655C3F">
      <w:pPr>
        <w:pStyle w:val="ListParagraph"/>
        <w:numPr>
          <w:ilvl w:val="1"/>
          <w:numId w:val="18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533255">
        <w:rPr>
          <w:color w:val="0D0D0D" w:themeColor="text1" w:themeTint="F2"/>
          <w:sz w:val="24"/>
          <w:szCs w:val="24"/>
        </w:rPr>
        <w:t>Database is a place where the data is collected and organized properly.</w:t>
      </w:r>
    </w:p>
    <w:p w:rsidR="00533255" w:rsidRPr="00070C76" w:rsidRDefault="00070C76" w:rsidP="00CF451D">
      <w:pPr>
        <w:spacing w:after="120"/>
        <w:rPr>
          <w:b/>
          <w:sz w:val="28"/>
          <w:szCs w:val="28"/>
        </w:rPr>
      </w:pPr>
      <w:r w:rsidRPr="00070C76">
        <w:rPr>
          <w:b/>
          <w:color w:val="0D0D0D" w:themeColor="text1" w:themeTint="F2"/>
          <w:sz w:val="28"/>
          <w:szCs w:val="28"/>
        </w:rPr>
        <w:t>Syntax</w:t>
      </w:r>
      <w:r w:rsidR="00533255" w:rsidRPr="00070C76">
        <w:rPr>
          <w:b/>
          <w:color w:val="0D0D0D" w:themeColor="text1" w:themeTint="F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75"/>
      </w:tblGrid>
      <w:tr w:rsidR="00533255" w:rsidRPr="00533255" w:rsidTr="00CF451D">
        <w:trPr>
          <w:trHeight w:val="175"/>
          <w:jc w:val="center"/>
        </w:trPr>
        <w:tc>
          <w:tcPr>
            <w:tcW w:w="4075" w:type="dxa"/>
          </w:tcPr>
          <w:p w:rsidR="00533255" w:rsidRDefault="00533255" w:rsidP="00416447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533255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533255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533255">
              <w:rPr>
                <w:rFonts w:cs="Consolas"/>
                <w:color w:val="0000FF"/>
                <w:sz w:val="24"/>
                <w:szCs w:val="24"/>
                <w:lang w:val="en-IN"/>
              </w:rPr>
              <w:t>DATABASE</w:t>
            </w:r>
            <w:r w:rsidRPr="00533255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INVENTORY</w:t>
            </w:r>
            <w:r w:rsidRPr="00533255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070C76" w:rsidRPr="00070C76" w:rsidRDefault="00070C76" w:rsidP="00416447">
            <w:pPr>
              <w:spacing w:before="120" w:after="120"/>
              <w:rPr>
                <w:sz w:val="24"/>
                <w:szCs w:val="24"/>
              </w:rPr>
            </w:pPr>
            <w:r w:rsidRPr="00070C76">
              <w:rPr>
                <w:rFonts w:cs="Consolas"/>
                <w:color w:val="0000FF"/>
                <w:sz w:val="24"/>
                <w:szCs w:val="24"/>
                <w:lang w:val="en-IN"/>
              </w:rPr>
              <w:t>USE</w:t>
            </w:r>
            <w:r w:rsidRPr="00070C7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INVENTORY</w:t>
            </w:r>
            <w:r w:rsidRPr="00070C76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533255" w:rsidRPr="00596314" w:rsidRDefault="00EC12A9" w:rsidP="00596314">
      <w:pPr>
        <w:pStyle w:val="Heading1"/>
        <w:spacing w:before="360" w:after="120"/>
        <w:rPr>
          <w:b/>
          <w:sz w:val="36"/>
          <w:szCs w:val="36"/>
          <w:u w:val="single"/>
        </w:rPr>
      </w:pPr>
      <w:r w:rsidRPr="00596314">
        <w:rPr>
          <w:b/>
          <w:sz w:val="36"/>
          <w:szCs w:val="36"/>
          <w:u w:val="single"/>
        </w:rPr>
        <w:t>TASK: 1(B)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070C76" w:rsidTr="00070C76">
        <w:tc>
          <w:tcPr>
            <w:tcW w:w="10457" w:type="dxa"/>
          </w:tcPr>
          <w:p w:rsidR="00070C76" w:rsidRPr="00070C76" w:rsidRDefault="00070C76" w:rsidP="00442B9D">
            <w:pPr>
              <w:pStyle w:val="ListParagraph"/>
              <w:numPr>
                <w:ilvl w:val="0"/>
                <w:numId w:val="17"/>
              </w:numPr>
              <w:spacing w:before="240" w:after="240"/>
              <w:ind w:left="360"/>
              <w:jc w:val="both"/>
              <w:rPr>
                <w:b/>
                <w:sz w:val="28"/>
                <w:szCs w:val="28"/>
              </w:rPr>
            </w:pPr>
            <w:r w:rsidRPr="00070C76">
              <w:rPr>
                <w:b/>
                <w:color w:val="0D0D0D" w:themeColor="text1" w:themeTint="F2"/>
                <w:sz w:val="28"/>
                <w:szCs w:val="28"/>
              </w:rPr>
              <w:t>Create “</w:t>
            </w:r>
            <w:r w:rsidR="00E5296B">
              <w:rPr>
                <w:b/>
                <w:color w:val="0D0D0D" w:themeColor="text1" w:themeTint="F2"/>
                <w:sz w:val="28"/>
                <w:szCs w:val="28"/>
              </w:rPr>
              <w:t>PRODUCT</w:t>
            </w:r>
            <w:r w:rsidRPr="00070C76">
              <w:rPr>
                <w:b/>
                <w:color w:val="0D0D0D" w:themeColor="text1" w:themeTint="F2"/>
                <w:sz w:val="28"/>
                <w:szCs w:val="28"/>
              </w:rPr>
              <w:t>”, “</w:t>
            </w:r>
            <w:r w:rsidR="00E5296B">
              <w:rPr>
                <w:b/>
                <w:color w:val="0D0D0D" w:themeColor="text1" w:themeTint="F2"/>
                <w:sz w:val="28"/>
                <w:szCs w:val="28"/>
              </w:rPr>
              <w:t>SUPPLIER</w:t>
            </w:r>
            <w:r w:rsidRPr="00070C76">
              <w:rPr>
                <w:b/>
                <w:color w:val="0D0D0D" w:themeColor="text1" w:themeTint="F2"/>
                <w:sz w:val="28"/>
                <w:szCs w:val="28"/>
              </w:rPr>
              <w:t>”, “</w:t>
            </w:r>
            <w:r w:rsidR="00E5296B">
              <w:rPr>
                <w:b/>
                <w:color w:val="0D0D0D" w:themeColor="text1" w:themeTint="F2"/>
                <w:sz w:val="28"/>
                <w:szCs w:val="28"/>
              </w:rPr>
              <w:t>CUSTOMER</w:t>
            </w:r>
            <w:r w:rsidRPr="00070C76">
              <w:rPr>
                <w:b/>
                <w:color w:val="0D0D0D" w:themeColor="text1" w:themeTint="F2"/>
                <w:sz w:val="28"/>
                <w:szCs w:val="28"/>
              </w:rPr>
              <w:t>”, “</w:t>
            </w:r>
            <w:r w:rsidR="00E5296B">
              <w:rPr>
                <w:b/>
                <w:color w:val="0D0D0D" w:themeColor="text1" w:themeTint="F2"/>
                <w:sz w:val="28"/>
                <w:szCs w:val="28"/>
              </w:rPr>
              <w:t>ORDERS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 xml:space="preserve">” </w:t>
            </w:r>
            <w:r w:rsidRPr="00070C76">
              <w:rPr>
                <w:b/>
                <w:color w:val="0D0D0D" w:themeColor="text1" w:themeTint="F2"/>
                <w:sz w:val="28"/>
                <w:szCs w:val="28"/>
              </w:rPr>
              <w:t>and “</w:t>
            </w:r>
            <w:r w:rsidR="00E5296B">
              <w:rPr>
                <w:b/>
                <w:color w:val="0D0D0D" w:themeColor="text1" w:themeTint="F2"/>
                <w:sz w:val="28"/>
                <w:szCs w:val="28"/>
              </w:rPr>
              <w:t>STOCK</w:t>
            </w:r>
            <w:r w:rsidRPr="00070C76">
              <w:rPr>
                <w:b/>
                <w:color w:val="0D0D0D" w:themeColor="text1" w:themeTint="F2"/>
                <w:sz w:val="28"/>
                <w:szCs w:val="28"/>
              </w:rPr>
              <w:t>” table with all the specified constraints.</w:t>
            </w:r>
          </w:p>
        </w:tc>
      </w:tr>
    </w:tbl>
    <w:p w:rsidR="00070C76" w:rsidRDefault="00070C76" w:rsidP="00CF451D">
      <w:pPr>
        <w:pStyle w:val="ListParagraph"/>
        <w:spacing w:after="120"/>
        <w:ind w:left="0"/>
      </w:pPr>
    </w:p>
    <w:p w:rsidR="00070C76" w:rsidRPr="001419D7" w:rsidRDefault="00070C76" w:rsidP="00416447">
      <w:pPr>
        <w:pStyle w:val="ListParagraph"/>
        <w:numPr>
          <w:ilvl w:val="0"/>
          <w:numId w:val="20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 w:rsidRPr="001419D7">
        <w:rPr>
          <w:b/>
          <w:color w:val="0D0D0D" w:themeColor="text1" w:themeTint="F2"/>
          <w:sz w:val="24"/>
          <w:szCs w:val="24"/>
        </w:rPr>
        <w:t>CREATE:</w:t>
      </w:r>
    </w:p>
    <w:p w:rsidR="00070C76" w:rsidRPr="001419D7" w:rsidRDefault="00070C76" w:rsidP="00416447">
      <w:pPr>
        <w:pStyle w:val="ListParagraph"/>
        <w:numPr>
          <w:ilvl w:val="1"/>
          <w:numId w:val="20"/>
        </w:numPr>
        <w:spacing w:before="240" w:after="240"/>
        <w:rPr>
          <w:color w:val="0D0D0D" w:themeColor="text1" w:themeTint="F2"/>
          <w:sz w:val="24"/>
          <w:szCs w:val="24"/>
        </w:rPr>
      </w:pPr>
      <w:r w:rsidRPr="001419D7">
        <w:rPr>
          <w:color w:val="0D0D0D" w:themeColor="text1" w:themeTint="F2"/>
          <w:sz w:val="24"/>
          <w:szCs w:val="24"/>
        </w:rPr>
        <w:t>It is a Data Definition Language (DDL).</w:t>
      </w:r>
    </w:p>
    <w:p w:rsidR="00070C76" w:rsidRPr="001419D7" w:rsidRDefault="00070C76" w:rsidP="00416447">
      <w:pPr>
        <w:pStyle w:val="ListParagraph"/>
        <w:numPr>
          <w:ilvl w:val="1"/>
          <w:numId w:val="20"/>
        </w:numPr>
        <w:spacing w:before="240" w:after="240"/>
        <w:rPr>
          <w:color w:val="0D0D0D" w:themeColor="text1" w:themeTint="F2"/>
          <w:sz w:val="24"/>
          <w:szCs w:val="24"/>
        </w:rPr>
      </w:pPr>
      <w:r w:rsidRPr="001419D7">
        <w:rPr>
          <w:color w:val="0D0D0D" w:themeColor="text1" w:themeTint="F2"/>
          <w:sz w:val="24"/>
          <w:szCs w:val="24"/>
        </w:rPr>
        <w:t>Using DDL commands, it changes the structure of the table.</w:t>
      </w:r>
    </w:p>
    <w:p w:rsidR="00070C76" w:rsidRPr="001419D7" w:rsidRDefault="00070C76" w:rsidP="00416447">
      <w:pPr>
        <w:pStyle w:val="ListParagraph"/>
        <w:numPr>
          <w:ilvl w:val="1"/>
          <w:numId w:val="20"/>
        </w:numPr>
        <w:spacing w:before="240" w:after="240"/>
        <w:rPr>
          <w:color w:val="0D0D0D" w:themeColor="text1" w:themeTint="F2"/>
          <w:sz w:val="24"/>
          <w:szCs w:val="24"/>
        </w:rPr>
      </w:pPr>
      <w:r w:rsidRPr="001419D7">
        <w:rPr>
          <w:color w:val="0D0D0D" w:themeColor="text1" w:themeTint="F2"/>
          <w:sz w:val="24"/>
          <w:szCs w:val="24"/>
        </w:rPr>
        <w:t>Create is used to make a table in the database.</w:t>
      </w:r>
    </w:p>
    <w:p w:rsidR="00070C76" w:rsidRPr="001419D7" w:rsidRDefault="00070C76" w:rsidP="00416447">
      <w:pPr>
        <w:pStyle w:val="ListParagraph"/>
        <w:spacing w:before="240" w:after="240"/>
        <w:rPr>
          <w:color w:val="0D0D0D" w:themeColor="text1" w:themeTint="F2"/>
          <w:sz w:val="24"/>
          <w:szCs w:val="24"/>
        </w:rPr>
      </w:pPr>
    </w:p>
    <w:p w:rsidR="00070C76" w:rsidRPr="001419D7" w:rsidRDefault="00070C76" w:rsidP="00416447">
      <w:pPr>
        <w:pStyle w:val="ListParagraph"/>
        <w:numPr>
          <w:ilvl w:val="0"/>
          <w:numId w:val="19"/>
        </w:numPr>
        <w:spacing w:before="240" w:after="240"/>
        <w:rPr>
          <w:b/>
          <w:color w:val="0D0D0D" w:themeColor="text1" w:themeTint="F2"/>
          <w:sz w:val="26"/>
          <w:szCs w:val="26"/>
          <w:u w:val="single"/>
        </w:rPr>
      </w:pPr>
      <w:r w:rsidRPr="001419D7">
        <w:rPr>
          <w:b/>
          <w:color w:val="0D0D0D" w:themeColor="text1" w:themeTint="F2"/>
          <w:sz w:val="26"/>
          <w:szCs w:val="26"/>
          <w:u w:val="single"/>
        </w:rPr>
        <w:t>PRODUCT Table:</w:t>
      </w:r>
    </w:p>
    <w:p w:rsidR="00CF451D" w:rsidRPr="001419D7" w:rsidRDefault="00CF451D" w:rsidP="00416447">
      <w:pPr>
        <w:pStyle w:val="ListParagraph"/>
        <w:spacing w:before="240" w:after="240"/>
        <w:ind w:left="360"/>
        <w:rPr>
          <w:color w:val="0D0D0D" w:themeColor="text1" w:themeTint="F2"/>
          <w:sz w:val="24"/>
          <w:szCs w:val="24"/>
        </w:rPr>
      </w:pPr>
    </w:p>
    <w:p w:rsidR="00CF451D" w:rsidRPr="001419D7" w:rsidRDefault="00CF451D" w:rsidP="00CF451D">
      <w:pPr>
        <w:pStyle w:val="ListParagraph"/>
        <w:numPr>
          <w:ilvl w:val="0"/>
          <w:numId w:val="21"/>
        </w:numPr>
        <w:spacing w:after="120"/>
        <w:ind w:left="360"/>
        <w:rPr>
          <w:b/>
          <w:color w:val="0D0D0D" w:themeColor="text1" w:themeTint="F2"/>
          <w:sz w:val="24"/>
          <w:szCs w:val="24"/>
        </w:rPr>
      </w:pPr>
      <w:r w:rsidRPr="001419D7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20"/>
      </w:tblGrid>
      <w:tr w:rsidR="00CF451D" w:rsidTr="00416447">
        <w:trPr>
          <w:trHeight w:val="1781"/>
          <w:jc w:val="center"/>
        </w:trPr>
        <w:tc>
          <w:tcPr>
            <w:tcW w:w="4220" w:type="dxa"/>
          </w:tcPr>
          <w:p w:rsidR="00CF451D" w:rsidRPr="00CF451D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TABLE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</w:t>
            </w: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</w:p>
          <w:p w:rsidR="00CF451D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8000"/>
                <w:sz w:val="24"/>
                <w:szCs w:val="24"/>
                <w:lang w:val="en-IN"/>
              </w:rPr>
            </w:pP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PID </w:t>
            </w: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PRIMARY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KEY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CF451D" w:rsidRPr="00CF451D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PDESC </w:t>
            </w:r>
            <w:proofErr w:type="spellStart"/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NOT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NULL,</w:t>
            </w:r>
          </w:p>
          <w:p w:rsidR="00CF451D" w:rsidRPr="00CF451D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PRICE </w:t>
            </w: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CF451D" w:rsidRPr="00CF451D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CATEGORY </w:t>
            </w:r>
            <w:proofErr w:type="spellStart"/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CF451D" w:rsidRDefault="00CF451D" w:rsidP="00416447">
            <w:pPr>
              <w:spacing w:before="120" w:after="120"/>
            </w:pP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SID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CF451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CF451D">
              <w:rPr>
                <w:rFonts w:cs="Consolas"/>
                <w:color w:val="808080"/>
                <w:sz w:val="24"/>
                <w:szCs w:val="24"/>
                <w:lang w:val="en-IN"/>
              </w:rPr>
              <w:t>));</w:t>
            </w:r>
            <w:r w:rsidRPr="00CF451D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</w:p>
        </w:tc>
      </w:tr>
    </w:tbl>
    <w:p w:rsidR="00655C3F" w:rsidRDefault="00655C3F" w:rsidP="00655C3F">
      <w:pPr>
        <w:pStyle w:val="ListParagraph"/>
        <w:ind w:left="360"/>
        <w:rPr>
          <w:b/>
          <w:color w:val="0D0D0D" w:themeColor="text1" w:themeTint="F2"/>
          <w:sz w:val="24"/>
          <w:szCs w:val="24"/>
        </w:rPr>
      </w:pPr>
    </w:p>
    <w:p w:rsidR="00070C76" w:rsidRPr="00416447" w:rsidRDefault="00CF451D" w:rsidP="00CF451D">
      <w:pPr>
        <w:pStyle w:val="ListParagraph"/>
        <w:numPr>
          <w:ilvl w:val="0"/>
          <w:numId w:val="21"/>
        </w:numPr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lastRenderedPageBreak/>
        <w:t>RESULT:</w:t>
      </w:r>
    </w:p>
    <w:p w:rsidR="00CF451D" w:rsidRDefault="00CF451D" w:rsidP="00CF451D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2621280" cy="760774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83" cy="7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6B" w:rsidRDefault="00E5296B" w:rsidP="00416447">
      <w:pPr>
        <w:pStyle w:val="ListParagraph"/>
        <w:spacing w:before="240" w:after="240"/>
        <w:ind w:left="360"/>
        <w:jc w:val="center"/>
      </w:pPr>
    </w:p>
    <w:p w:rsidR="00E5296B" w:rsidRPr="00416447" w:rsidRDefault="00E5296B" w:rsidP="00416447">
      <w:pPr>
        <w:spacing w:before="240" w:after="240"/>
        <w:rPr>
          <w:b/>
          <w:color w:val="0D0D0D" w:themeColor="text1" w:themeTint="F2"/>
          <w:sz w:val="28"/>
          <w:szCs w:val="28"/>
          <w:u w:val="single"/>
        </w:rPr>
      </w:pPr>
      <w:r w:rsidRPr="00416447">
        <w:rPr>
          <w:b/>
          <w:color w:val="0D0D0D" w:themeColor="text1" w:themeTint="F2"/>
          <w:sz w:val="28"/>
          <w:szCs w:val="28"/>
          <w:u w:val="single"/>
        </w:rPr>
        <w:t xml:space="preserve">NOTE: </w:t>
      </w:r>
    </w:p>
    <w:p w:rsidR="00416447" w:rsidRPr="00416447" w:rsidRDefault="00E5296B" w:rsidP="00416447">
      <w:pPr>
        <w:spacing w:before="240" w:after="24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In order to provide Foreign Key in SID column of Product Table, first we need to create the Supplier Table and give SID column of Supplier Table as Primary Key.</w:t>
      </w:r>
    </w:p>
    <w:p w:rsidR="00CF451D" w:rsidRPr="00416447" w:rsidRDefault="00CF451D" w:rsidP="00416447">
      <w:pPr>
        <w:pStyle w:val="ListParagraph"/>
        <w:numPr>
          <w:ilvl w:val="0"/>
          <w:numId w:val="19"/>
        </w:numPr>
        <w:spacing w:before="240" w:after="240"/>
        <w:rPr>
          <w:b/>
          <w:color w:val="0D0D0D" w:themeColor="text1" w:themeTint="F2"/>
          <w:sz w:val="26"/>
          <w:szCs w:val="26"/>
          <w:u w:val="single"/>
        </w:rPr>
      </w:pPr>
      <w:r w:rsidRPr="00416447">
        <w:rPr>
          <w:b/>
          <w:color w:val="0D0D0D" w:themeColor="text1" w:themeTint="F2"/>
          <w:sz w:val="26"/>
          <w:szCs w:val="26"/>
          <w:u w:val="single"/>
        </w:rPr>
        <w:t>SUPPLIER Table:</w:t>
      </w:r>
    </w:p>
    <w:p w:rsidR="00CF451D" w:rsidRPr="00416447" w:rsidRDefault="00CF451D" w:rsidP="00416447">
      <w:pPr>
        <w:pStyle w:val="ListParagraph"/>
        <w:spacing w:before="240" w:after="240"/>
        <w:rPr>
          <w:color w:val="0D0D0D" w:themeColor="text1" w:themeTint="F2"/>
        </w:rPr>
      </w:pPr>
    </w:p>
    <w:p w:rsidR="00CF451D" w:rsidRPr="00416447" w:rsidRDefault="00CF451D" w:rsidP="00416447">
      <w:pPr>
        <w:pStyle w:val="ListParagraph"/>
        <w:numPr>
          <w:ilvl w:val="0"/>
          <w:numId w:val="21"/>
        </w:numPr>
        <w:spacing w:after="120"/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96"/>
      </w:tblGrid>
      <w:tr w:rsidR="00CF451D" w:rsidTr="00416447">
        <w:trPr>
          <w:trHeight w:val="2169"/>
          <w:jc w:val="center"/>
        </w:trPr>
        <w:tc>
          <w:tcPr>
            <w:tcW w:w="4796" w:type="dxa"/>
          </w:tcPr>
          <w:p w:rsidR="00CF451D" w:rsidRPr="00E5296B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TABLE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SUPPLIER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</w:p>
          <w:p w:rsidR="00CF451D" w:rsidRPr="00E5296B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SID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PRIMARY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KEY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</w:p>
          <w:p w:rsidR="00CF451D" w:rsidRPr="00E5296B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SNAME </w:t>
            </w:r>
            <w:proofErr w:type="spellStart"/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NOT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NULL,</w:t>
            </w:r>
          </w:p>
          <w:p w:rsidR="00CF451D" w:rsidRPr="00E5296B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SADDR </w:t>
            </w:r>
            <w:proofErr w:type="spellStart"/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NOT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NULL,</w:t>
            </w:r>
          </w:p>
          <w:p w:rsidR="00CF451D" w:rsidRPr="00E5296B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SCITY </w:t>
            </w:r>
            <w:proofErr w:type="spellStart"/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DEFAULT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FF0000"/>
                <w:sz w:val="24"/>
                <w:szCs w:val="24"/>
                <w:lang w:val="en-IN"/>
              </w:rPr>
              <w:t>'DELHI'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CF451D" w:rsidRPr="00E5296B" w:rsidRDefault="00CF451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SPHONE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BIGINT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UNIQUE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CF451D" w:rsidRDefault="00CF451D" w:rsidP="00416447">
            <w:pPr>
              <w:spacing w:before="120" w:after="120"/>
            </w:pP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SMAIL </w:t>
            </w:r>
            <w:proofErr w:type="spellStart"/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UNIQUE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</w:tc>
      </w:tr>
    </w:tbl>
    <w:p w:rsidR="00E5296B" w:rsidRDefault="00E5296B" w:rsidP="00E5296B">
      <w:pPr>
        <w:pStyle w:val="ListParagraph"/>
        <w:ind w:left="360"/>
      </w:pPr>
    </w:p>
    <w:p w:rsidR="00CF451D" w:rsidRPr="00416447" w:rsidRDefault="00E5296B" w:rsidP="00416447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RESULT:</w:t>
      </w:r>
    </w:p>
    <w:p w:rsidR="00E5296B" w:rsidRDefault="00E5296B" w:rsidP="00E5296B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3192780" cy="91459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112" cy="9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6B" w:rsidRDefault="00E5296B" w:rsidP="00416447">
      <w:pPr>
        <w:pStyle w:val="ListParagraph"/>
        <w:spacing w:before="240" w:after="240"/>
        <w:ind w:left="360"/>
      </w:pPr>
    </w:p>
    <w:p w:rsidR="00E5296B" w:rsidRDefault="00E5296B" w:rsidP="00416447">
      <w:pPr>
        <w:pStyle w:val="ListParagraph"/>
        <w:spacing w:before="240" w:after="240"/>
        <w:ind w:left="360"/>
      </w:pPr>
    </w:p>
    <w:p w:rsidR="00E5296B" w:rsidRPr="00416447" w:rsidRDefault="00E5296B" w:rsidP="00416447">
      <w:pPr>
        <w:pStyle w:val="ListParagraph"/>
        <w:numPr>
          <w:ilvl w:val="0"/>
          <w:numId w:val="20"/>
        </w:numPr>
        <w:spacing w:before="240" w:after="240"/>
        <w:ind w:left="360"/>
        <w:rPr>
          <w:b/>
          <w:color w:val="0D0D0D" w:themeColor="text1" w:themeTint="F2"/>
          <w:sz w:val="26"/>
          <w:szCs w:val="26"/>
          <w:u w:val="single"/>
        </w:rPr>
      </w:pPr>
      <w:r w:rsidRPr="00416447">
        <w:rPr>
          <w:b/>
          <w:color w:val="0D0D0D" w:themeColor="text1" w:themeTint="F2"/>
          <w:sz w:val="26"/>
          <w:szCs w:val="26"/>
          <w:u w:val="single"/>
        </w:rPr>
        <w:t>Foreign Key for SID in PRODUCT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00"/>
      </w:tblGrid>
      <w:tr w:rsidR="00E5296B" w:rsidTr="00E5296B">
        <w:trPr>
          <w:trHeight w:val="923"/>
          <w:jc w:val="center"/>
        </w:trPr>
        <w:tc>
          <w:tcPr>
            <w:tcW w:w="5300" w:type="dxa"/>
          </w:tcPr>
          <w:p w:rsidR="00E5296B" w:rsidRPr="00E5296B" w:rsidRDefault="00E5296B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ALTER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TABLE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</w:t>
            </w:r>
          </w:p>
          <w:p w:rsidR="00E5296B" w:rsidRPr="00E5296B" w:rsidRDefault="00E5296B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ADD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CONSTRAINT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FK_ID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FOREIGN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KEY 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SID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E5296B" w:rsidRDefault="00E5296B" w:rsidP="00416447">
            <w:pPr>
              <w:spacing w:before="120" w:after="120"/>
            </w:pP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REFERENCES</w:t>
            </w:r>
            <w:r w:rsidRPr="00E5296B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SUPPLIER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E5296B">
              <w:rPr>
                <w:rFonts w:cs="Consolas"/>
                <w:color w:val="0000FF"/>
                <w:sz w:val="24"/>
                <w:szCs w:val="24"/>
                <w:lang w:val="en-IN"/>
              </w:rPr>
              <w:t>SID</w:t>
            </w:r>
            <w:r w:rsidRPr="00E5296B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</w:tc>
      </w:tr>
    </w:tbl>
    <w:p w:rsidR="00416447" w:rsidRDefault="00416447">
      <w:r>
        <w:br w:type="page"/>
      </w:r>
    </w:p>
    <w:p w:rsidR="0081243C" w:rsidRPr="00416447" w:rsidRDefault="00E5296B" w:rsidP="00EC24D5">
      <w:pPr>
        <w:pStyle w:val="ListParagraph"/>
        <w:numPr>
          <w:ilvl w:val="0"/>
          <w:numId w:val="19"/>
        </w:numPr>
        <w:spacing w:before="240" w:after="240"/>
        <w:rPr>
          <w:b/>
          <w:color w:val="0D0D0D" w:themeColor="text1" w:themeTint="F2"/>
          <w:sz w:val="26"/>
          <w:szCs w:val="26"/>
          <w:u w:val="single"/>
        </w:rPr>
      </w:pPr>
      <w:r w:rsidRPr="00416447">
        <w:rPr>
          <w:b/>
          <w:color w:val="0D0D0D" w:themeColor="text1" w:themeTint="F2"/>
          <w:sz w:val="26"/>
          <w:szCs w:val="26"/>
          <w:u w:val="single"/>
        </w:rPr>
        <w:lastRenderedPageBreak/>
        <w:t>CUSTOMER Table:</w:t>
      </w:r>
    </w:p>
    <w:p w:rsidR="0081243C" w:rsidRDefault="0081243C" w:rsidP="00EC24D5">
      <w:pPr>
        <w:pStyle w:val="ListParagraph"/>
        <w:spacing w:before="240" w:after="240"/>
      </w:pPr>
    </w:p>
    <w:p w:rsidR="0081243C" w:rsidRPr="00416447" w:rsidRDefault="0081243C" w:rsidP="00EC24D5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20"/>
      </w:tblGrid>
      <w:tr w:rsidR="0081243C" w:rsidTr="00416447">
        <w:trPr>
          <w:trHeight w:val="2262"/>
          <w:jc w:val="center"/>
        </w:trPr>
        <w:tc>
          <w:tcPr>
            <w:tcW w:w="4820" w:type="dxa"/>
          </w:tcPr>
          <w:p w:rsidR="0081243C" w:rsidRPr="0081243C" w:rsidRDefault="0081243C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TABLE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CUSTOMER</w:t>
            </w: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</w:p>
          <w:p w:rsidR="0081243C" w:rsidRPr="0081243C" w:rsidRDefault="0081243C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CID </w:t>
            </w: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PRIMARY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KEY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81243C" w:rsidRPr="0081243C" w:rsidRDefault="0081243C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CNAME </w:t>
            </w:r>
            <w:proofErr w:type="spellStart"/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NOT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NULL,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</w:p>
          <w:p w:rsidR="0081243C" w:rsidRPr="0081243C" w:rsidRDefault="0081243C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CADDR </w:t>
            </w:r>
            <w:proofErr w:type="spellStart"/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NOT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NULL,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</w:p>
          <w:p w:rsidR="0081243C" w:rsidRPr="0081243C" w:rsidRDefault="0081243C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CCITY </w:t>
            </w:r>
            <w:proofErr w:type="spellStart"/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NOT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NULL,</w:t>
            </w:r>
          </w:p>
          <w:p w:rsidR="0081243C" w:rsidRPr="0081243C" w:rsidRDefault="0081243C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CPHONE </w:t>
            </w: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BIGINT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NOT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NULL,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</w:p>
          <w:p w:rsidR="0081243C" w:rsidRPr="0081243C" w:rsidRDefault="0081243C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CMAIL </w:t>
            </w:r>
            <w:proofErr w:type="spellStart"/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NOT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NULL,</w:t>
            </w:r>
          </w:p>
          <w:p w:rsidR="0081243C" w:rsidRPr="0081243C" w:rsidRDefault="0081243C" w:rsidP="00416447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DOB </w:t>
            </w: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DATE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0000FF"/>
                <w:sz w:val="24"/>
                <w:szCs w:val="24"/>
                <w:lang w:val="en-IN"/>
              </w:rPr>
              <w:t>CHECK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DOB 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&lt;</w:t>
            </w:r>
            <w:r w:rsidRPr="0081243C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81243C">
              <w:rPr>
                <w:rFonts w:cs="Consolas"/>
                <w:color w:val="FF0000"/>
                <w:sz w:val="24"/>
                <w:szCs w:val="24"/>
                <w:lang w:val="en-IN"/>
              </w:rPr>
              <w:t>'01-01-2020'</w:t>
            </w:r>
            <w:r w:rsidRPr="0081243C">
              <w:rPr>
                <w:rFonts w:cs="Consolas"/>
                <w:color w:val="808080"/>
                <w:sz w:val="24"/>
                <w:szCs w:val="24"/>
                <w:lang w:val="en-IN"/>
              </w:rPr>
              <w:t>));</w:t>
            </w:r>
          </w:p>
        </w:tc>
      </w:tr>
    </w:tbl>
    <w:p w:rsidR="00B303ED" w:rsidRDefault="00B303ED" w:rsidP="00416447">
      <w:pPr>
        <w:spacing w:before="240" w:after="240"/>
      </w:pPr>
    </w:p>
    <w:p w:rsidR="0081243C" w:rsidRPr="00416447" w:rsidRDefault="0081243C" w:rsidP="00416447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RESULT:</w:t>
      </w:r>
    </w:p>
    <w:p w:rsidR="0081243C" w:rsidRDefault="00B303ED" w:rsidP="00B303ED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3230880" cy="76156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851" cy="77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D" w:rsidRDefault="00B303ED" w:rsidP="00416447">
      <w:pPr>
        <w:pStyle w:val="ListParagraph"/>
        <w:spacing w:before="240" w:after="240"/>
        <w:ind w:left="360"/>
      </w:pPr>
    </w:p>
    <w:p w:rsidR="00416447" w:rsidRDefault="00416447" w:rsidP="00416447">
      <w:pPr>
        <w:pStyle w:val="ListParagraph"/>
        <w:spacing w:before="240" w:after="240"/>
        <w:ind w:left="360"/>
      </w:pPr>
    </w:p>
    <w:p w:rsidR="00B303ED" w:rsidRPr="00416447" w:rsidRDefault="00B303ED" w:rsidP="00416447">
      <w:pPr>
        <w:pStyle w:val="ListParagraph"/>
        <w:numPr>
          <w:ilvl w:val="0"/>
          <w:numId w:val="19"/>
        </w:numPr>
        <w:spacing w:before="240" w:after="240"/>
        <w:rPr>
          <w:b/>
          <w:color w:val="0D0D0D" w:themeColor="text1" w:themeTint="F2"/>
          <w:sz w:val="26"/>
          <w:szCs w:val="26"/>
          <w:u w:val="single"/>
        </w:rPr>
      </w:pPr>
      <w:r w:rsidRPr="00416447">
        <w:rPr>
          <w:b/>
          <w:color w:val="0D0D0D" w:themeColor="text1" w:themeTint="F2"/>
          <w:sz w:val="26"/>
          <w:szCs w:val="26"/>
          <w:u w:val="single"/>
        </w:rPr>
        <w:t>ORDERS Table:</w:t>
      </w:r>
    </w:p>
    <w:p w:rsidR="00B303ED" w:rsidRDefault="00B303ED" w:rsidP="00B303ED">
      <w:pPr>
        <w:pStyle w:val="ListParagraph"/>
      </w:pPr>
    </w:p>
    <w:p w:rsidR="00B303ED" w:rsidRPr="00416447" w:rsidRDefault="00B303ED" w:rsidP="00B303ED">
      <w:pPr>
        <w:pStyle w:val="ListParagraph"/>
        <w:numPr>
          <w:ilvl w:val="0"/>
          <w:numId w:val="21"/>
        </w:numPr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88"/>
      </w:tblGrid>
      <w:tr w:rsidR="00B303ED" w:rsidTr="00B303ED">
        <w:trPr>
          <w:trHeight w:val="1883"/>
          <w:jc w:val="center"/>
        </w:trPr>
        <w:tc>
          <w:tcPr>
            <w:tcW w:w="5288" w:type="dxa"/>
          </w:tcPr>
          <w:p w:rsidR="00B303ED" w:rsidRPr="00B303ED" w:rsidRDefault="00B303E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TABLE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ORDERS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</w:p>
          <w:p w:rsidR="00B303ED" w:rsidRPr="00B303ED" w:rsidRDefault="00B303E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OID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PRIMARY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KEY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B303ED" w:rsidRPr="00B303ED" w:rsidRDefault="00B303E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ODATE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DATE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B303ED" w:rsidRPr="00B303ED" w:rsidRDefault="00B303E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CID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REFERENCES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CUSTOMER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CID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B303ED" w:rsidRPr="00B303ED" w:rsidRDefault="00B303ED" w:rsidP="00416447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PID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REFERENCES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PID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B303ED" w:rsidRDefault="00B303ED" w:rsidP="00416447">
            <w:pPr>
              <w:spacing w:before="120" w:after="120"/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OQTY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CHECK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OQTY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&gt;=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1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));</w:t>
            </w:r>
            <w:r w:rsidRPr="00B303ED">
              <w:rPr>
                <w:rFonts w:ascii="Consolas" w:hAnsi="Consolas" w:cs="Consolas"/>
                <w:color w:val="000000"/>
                <w:sz w:val="19"/>
                <w:szCs w:val="19"/>
                <w:lang w:val="en-IN"/>
              </w:rPr>
              <w:tab/>
            </w:r>
          </w:p>
        </w:tc>
      </w:tr>
    </w:tbl>
    <w:p w:rsidR="00B303ED" w:rsidRDefault="00B303ED" w:rsidP="00416447">
      <w:pPr>
        <w:pStyle w:val="ListParagraph"/>
        <w:ind w:left="360"/>
      </w:pPr>
    </w:p>
    <w:p w:rsidR="00B303ED" w:rsidRPr="00416447" w:rsidRDefault="00B303ED" w:rsidP="00416447">
      <w:pPr>
        <w:pStyle w:val="ListParagraph"/>
        <w:numPr>
          <w:ilvl w:val="0"/>
          <w:numId w:val="21"/>
        </w:numPr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RESULT:</w:t>
      </w:r>
    </w:p>
    <w:p w:rsidR="00416447" w:rsidRDefault="00B303ED" w:rsidP="00596314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2209800" cy="7660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115" cy="7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47">
        <w:br w:type="page"/>
      </w:r>
    </w:p>
    <w:p w:rsidR="00B303ED" w:rsidRPr="00416447" w:rsidRDefault="00B303ED" w:rsidP="00416447">
      <w:pPr>
        <w:pStyle w:val="ListParagraph"/>
        <w:numPr>
          <w:ilvl w:val="0"/>
          <w:numId w:val="19"/>
        </w:numPr>
        <w:spacing w:before="240" w:after="240"/>
        <w:rPr>
          <w:b/>
          <w:color w:val="0D0D0D" w:themeColor="text1" w:themeTint="F2"/>
          <w:sz w:val="26"/>
          <w:szCs w:val="26"/>
          <w:u w:val="single"/>
        </w:rPr>
      </w:pPr>
      <w:r w:rsidRPr="00416447">
        <w:rPr>
          <w:b/>
          <w:color w:val="0D0D0D" w:themeColor="text1" w:themeTint="F2"/>
          <w:sz w:val="26"/>
          <w:szCs w:val="26"/>
          <w:u w:val="single"/>
        </w:rPr>
        <w:lastRenderedPageBreak/>
        <w:t>STOCK Table:</w:t>
      </w:r>
    </w:p>
    <w:p w:rsidR="00B303ED" w:rsidRDefault="00B303ED" w:rsidP="00416447">
      <w:pPr>
        <w:pStyle w:val="ListParagraph"/>
        <w:spacing w:before="240" w:after="240"/>
      </w:pPr>
    </w:p>
    <w:p w:rsidR="00B303ED" w:rsidRPr="00416447" w:rsidRDefault="00B303ED" w:rsidP="00416447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68"/>
      </w:tblGrid>
      <w:tr w:rsidR="00B303ED" w:rsidTr="00B303ED">
        <w:trPr>
          <w:trHeight w:val="1547"/>
          <w:jc w:val="center"/>
        </w:trPr>
        <w:tc>
          <w:tcPr>
            <w:tcW w:w="5168" w:type="dxa"/>
          </w:tcPr>
          <w:p w:rsidR="00B303ED" w:rsidRPr="00B303ED" w:rsidRDefault="00B303ED" w:rsidP="00EC24D5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TABLE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STOCK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</w:p>
          <w:p w:rsidR="00B303ED" w:rsidRPr="00B303ED" w:rsidRDefault="00B303ED" w:rsidP="00EC24D5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PID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REFERENCES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PID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B303ED" w:rsidRPr="00B303ED" w:rsidRDefault="00B303ED" w:rsidP="00EC24D5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SQTY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CHECK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SQTY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&gt;=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0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B303ED" w:rsidRPr="00B303ED" w:rsidRDefault="00B303ED" w:rsidP="00EC24D5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ROL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CHECK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ROL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&gt;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0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B303ED" w:rsidRDefault="00B303ED" w:rsidP="00EC24D5">
            <w:pPr>
              <w:spacing w:before="120" w:after="120"/>
            </w:pP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MOQ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303ED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CHECK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MOQ 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&gt;=</w:t>
            </w:r>
            <w:r w:rsidRPr="00B303E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B303ED">
              <w:rPr>
                <w:rFonts w:cs="Consolas"/>
                <w:color w:val="808080"/>
                <w:sz w:val="24"/>
                <w:szCs w:val="24"/>
                <w:lang w:val="en-IN"/>
              </w:rPr>
              <w:t>));</w:t>
            </w:r>
          </w:p>
        </w:tc>
      </w:tr>
    </w:tbl>
    <w:p w:rsidR="00B303ED" w:rsidRDefault="00B303ED" w:rsidP="00416447">
      <w:pPr>
        <w:pStyle w:val="ListParagraph"/>
        <w:spacing w:before="240" w:after="240"/>
        <w:ind w:left="360"/>
      </w:pPr>
    </w:p>
    <w:p w:rsidR="00B303ED" w:rsidRPr="00416447" w:rsidRDefault="00B303ED" w:rsidP="00416447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RESULT:</w:t>
      </w:r>
    </w:p>
    <w:p w:rsidR="00B303ED" w:rsidRDefault="00B303ED" w:rsidP="00B303ED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1813560" cy="765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893" cy="7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D" w:rsidRDefault="00B303ED"/>
    <w:p w:rsidR="00B303ED" w:rsidRPr="00416447" w:rsidRDefault="00B303ED" w:rsidP="00416447">
      <w:pPr>
        <w:pStyle w:val="ListParagraph"/>
        <w:numPr>
          <w:ilvl w:val="0"/>
          <w:numId w:val="22"/>
        </w:numPr>
        <w:spacing w:before="240" w:after="240"/>
        <w:ind w:left="360"/>
        <w:rPr>
          <w:b/>
          <w:color w:val="0D0D0D" w:themeColor="text1" w:themeTint="F2"/>
          <w:sz w:val="26"/>
          <w:szCs w:val="26"/>
          <w:u w:val="single"/>
        </w:rPr>
      </w:pPr>
      <w:r w:rsidRPr="00416447">
        <w:rPr>
          <w:b/>
          <w:color w:val="0D0D0D" w:themeColor="text1" w:themeTint="F2"/>
          <w:sz w:val="26"/>
          <w:szCs w:val="26"/>
          <w:u w:val="single"/>
        </w:rPr>
        <w:t xml:space="preserve">Terms </w:t>
      </w:r>
      <w:r w:rsidR="001419D7" w:rsidRPr="00416447">
        <w:rPr>
          <w:b/>
          <w:color w:val="0D0D0D" w:themeColor="text1" w:themeTint="F2"/>
          <w:sz w:val="26"/>
          <w:szCs w:val="26"/>
          <w:u w:val="single"/>
        </w:rPr>
        <w:t>used while creating the above tables:</w:t>
      </w:r>
    </w:p>
    <w:p w:rsidR="001419D7" w:rsidRPr="00416447" w:rsidRDefault="001419D7" w:rsidP="00416447">
      <w:pPr>
        <w:pStyle w:val="ListParagraph"/>
        <w:numPr>
          <w:ilvl w:val="1"/>
          <w:numId w:val="22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Primary Key: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This constraint is used to identify each row uniquely.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It is a combination of NUT NULL and UNIQUE constraints.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Each table can have only 1 Primary Key.</w:t>
      </w:r>
    </w:p>
    <w:p w:rsidR="001419D7" w:rsidRPr="00416447" w:rsidRDefault="001419D7" w:rsidP="00416447">
      <w:pPr>
        <w:pStyle w:val="ListParagraph"/>
        <w:numPr>
          <w:ilvl w:val="1"/>
          <w:numId w:val="22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Foreign Key: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Using this constraint, we can link two or more tables with each other.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It acts like a child table to other parent table.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It refers to primary key for other table.</w:t>
      </w:r>
    </w:p>
    <w:p w:rsidR="001419D7" w:rsidRPr="00416447" w:rsidRDefault="001419D7" w:rsidP="00416447">
      <w:pPr>
        <w:pStyle w:val="ListParagraph"/>
        <w:numPr>
          <w:ilvl w:val="1"/>
          <w:numId w:val="22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Not Null: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This constraint is used to make sure that the field value is not kept empty.</w:t>
      </w:r>
    </w:p>
    <w:p w:rsidR="001419D7" w:rsidRPr="00416447" w:rsidRDefault="001419D7" w:rsidP="00416447">
      <w:pPr>
        <w:pStyle w:val="ListParagraph"/>
        <w:numPr>
          <w:ilvl w:val="1"/>
          <w:numId w:val="22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Unique: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With the help of this constraint, we can avoid repetitive data and allows all rows to have unique data.</w:t>
      </w:r>
    </w:p>
    <w:p w:rsidR="001419D7" w:rsidRPr="00416447" w:rsidRDefault="001419D7" w:rsidP="00416447">
      <w:pPr>
        <w:pStyle w:val="ListParagraph"/>
        <w:numPr>
          <w:ilvl w:val="1"/>
          <w:numId w:val="22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Check:</w:t>
      </w:r>
    </w:p>
    <w:p w:rsidR="001419D7" w:rsidRPr="0041644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It is used to check the condition applied and allows us to follow the condition being applied.</w:t>
      </w:r>
    </w:p>
    <w:p w:rsidR="001419D7" w:rsidRPr="00416447" w:rsidRDefault="001419D7" w:rsidP="00416447">
      <w:pPr>
        <w:pStyle w:val="ListParagraph"/>
        <w:numPr>
          <w:ilvl w:val="1"/>
          <w:numId w:val="22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 w:rsidRPr="00416447">
        <w:rPr>
          <w:b/>
          <w:color w:val="0D0D0D" w:themeColor="text1" w:themeTint="F2"/>
          <w:sz w:val="24"/>
          <w:szCs w:val="24"/>
        </w:rPr>
        <w:t>Default:</w:t>
      </w:r>
    </w:p>
    <w:p w:rsidR="001419D7" w:rsidRDefault="001419D7" w:rsidP="00655C3F">
      <w:pPr>
        <w:pStyle w:val="ListParagraph"/>
        <w:numPr>
          <w:ilvl w:val="2"/>
          <w:numId w:val="22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416447">
        <w:rPr>
          <w:color w:val="0D0D0D" w:themeColor="text1" w:themeTint="F2"/>
          <w:sz w:val="24"/>
          <w:szCs w:val="24"/>
        </w:rPr>
        <w:t>Whenever a value is not given then by using this constraint we can automatically add the data by default.</w:t>
      </w:r>
    </w:p>
    <w:p w:rsidR="00EC12A9" w:rsidRDefault="00EC12A9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br w:type="page"/>
      </w:r>
    </w:p>
    <w:p w:rsidR="00EC12A9" w:rsidRPr="00EC12A9" w:rsidRDefault="00EC12A9" w:rsidP="00596314">
      <w:pPr>
        <w:pStyle w:val="Heading1"/>
        <w:spacing w:before="360" w:after="120"/>
        <w:rPr>
          <w:b/>
          <w:sz w:val="36"/>
          <w:szCs w:val="36"/>
          <w:u w:val="single"/>
        </w:rPr>
      </w:pPr>
      <w:r w:rsidRPr="00EC12A9">
        <w:rPr>
          <w:b/>
          <w:sz w:val="36"/>
          <w:szCs w:val="36"/>
          <w:u w:val="single"/>
        </w:rPr>
        <w:lastRenderedPageBreak/>
        <w:t>TASK: 2(A)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EC12A9" w:rsidTr="00EC12A9">
        <w:tc>
          <w:tcPr>
            <w:tcW w:w="10457" w:type="dxa"/>
          </w:tcPr>
          <w:p w:rsidR="00EC12A9" w:rsidRPr="00EC12A9" w:rsidRDefault="00EC12A9" w:rsidP="00442B9D">
            <w:pPr>
              <w:pStyle w:val="ListParagraph"/>
              <w:numPr>
                <w:ilvl w:val="0"/>
                <w:numId w:val="23"/>
              </w:numPr>
              <w:spacing w:before="240" w:after="240"/>
              <w:ind w:left="360"/>
              <w:jc w:val="both"/>
              <w:rPr>
                <w:b/>
                <w:sz w:val="28"/>
                <w:szCs w:val="28"/>
              </w:rPr>
            </w:pPr>
            <w:r w:rsidRPr="00EC12A9">
              <w:rPr>
                <w:b/>
                <w:color w:val="0D0D0D" w:themeColor="text1" w:themeTint="F2"/>
                <w:sz w:val="28"/>
                <w:szCs w:val="28"/>
              </w:rPr>
              <w:t>Extra</w:t>
            </w:r>
            <w:r w:rsidR="00442B9D">
              <w:rPr>
                <w:b/>
                <w:color w:val="0D0D0D" w:themeColor="text1" w:themeTint="F2"/>
                <w:sz w:val="28"/>
                <w:szCs w:val="28"/>
              </w:rPr>
              <w:t xml:space="preserve">ct PID, PDESC, CATEGORY, SNAME </w:t>
            </w:r>
            <w:r w:rsidR="00442B9D" w:rsidRPr="00EC12A9">
              <w:rPr>
                <w:b/>
                <w:color w:val="0D0D0D" w:themeColor="text1" w:themeTint="F2"/>
                <w:sz w:val="28"/>
                <w:szCs w:val="28"/>
              </w:rPr>
              <w:t>and SCITY</w:t>
            </w:r>
            <w:r w:rsidRPr="00EC12A9">
              <w:rPr>
                <w:b/>
                <w:color w:val="0D0D0D" w:themeColor="text1" w:themeTint="F2"/>
                <w:sz w:val="28"/>
                <w:szCs w:val="28"/>
              </w:rPr>
              <w:t xml:space="preserve"> from the respective tables.</w:t>
            </w:r>
          </w:p>
        </w:tc>
      </w:tr>
    </w:tbl>
    <w:p w:rsidR="00686579" w:rsidRPr="00596314" w:rsidRDefault="00686579" w:rsidP="00686579">
      <w:pPr>
        <w:pStyle w:val="ListParagraph"/>
        <w:numPr>
          <w:ilvl w:val="0"/>
          <w:numId w:val="20"/>
        </w:numPr>
        <w:ind w:left="360"/>
        <w:rPr>
          <w:b/>
          <w:color w:val="0D0D0D" w:themeColor="text1" w:themeTint="F2"/>
          <w:sz w:val="26"/>
          <w:szCs w:val="26"/>
          <w:u w:val="single"/>
        </w:rPr>
      </w:pPr>
      <w:r w:rsidRPr="00596314">
        <w:rPr>
          <w:b/>
          <w:color w:val="0D0D0D" w:themeColor="text1" w:themeTint="F2"/>
          <w:sz w:val="26"/>
          <w:szCs w:val="26"/>
          <w:u w:val="single"/>
        </w:rPr>
        <w:t>METHOD-1: Connecting Primary Key and Foreign Key</w:t>
      </w:r>
    </w:p>
    <w:p w:rsidR="00686579" w:rsidRDefault="00686579" w:rsidP="00686579">
      <w:pPr>
        <w:pStyle w:val="ListParagraph"/>
        <w:ind w:left="360"/>
      </w:pPr>
    </w:p>
    <w:p w:rsidR="00686579" w:rsidRPr="00596314" w:rsidRDefault="00686579" w:rsidP="00596314">
      <w:pPr>
        <w:pStyle w:val="ListParagraph"/>
        <w:numPr>
          <w:ilvl w:val="0"/>
          <w:numId w:val="21"/>
        </w:numPr>
        <w:spacing w:after="120"/>
        <w:ind w:left="360"/>
        <w:rPr>
          <w:b/>
          <w:color w:val="0D0D0D" w:themeColor="text1" w:themeTint="F2"/>
          <w:sz w:val="24"/>
          <w:szCs w:val="24"/>
        </w:rPr>
      </w:pPr>
      <w:r w:rsidRPr="00596314">
        <w:rPr>
          <w:b/>
          <w:color w:val="0D0D0D" w:themeColor="text1" w:themeTint="F2"/>
          <w:sz w:val="24"/>
          <w:szCs w:val="24"/>
        </w:rPr>
        <w:t>QUERY</w:t>
      </w:r>
      <w:r w:rsidR="00596314" w:rsidRPr="00596314">
        <w:rPr>
          <w:b/>
          <w:color w:val="0D0D0D" w:themeColor="text1" w:themeTint="F2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19"/>
      </w:tblGrid>
      <w:tr w:rsidR="00686579" w:rsidTr="00686579">
        <w:trPr>
          <w:trHeight w:val="663"/>
          <w:jc w:val="center"/>
        </w:trPr>
        <w:tc>
          <w:tcPr>
            <w:tcW w:w="6319" w:type="dxa"/>
          </w:tcPr>
          <w:p w:rsidR="00686579" w:rsidRPr="00686579" w:rsidRDefault="00686579" w:rsidP="00596314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PID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PDESC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CATEGORY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S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SNAME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S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SCITY</w:t>
            </w:r>
          </w:p>
          <w:p w:rsidR="00686579" w:rsidRPr="00686579" w:rsidRDefault="00686579" w:rsidP="00596314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 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SUPPLIER S</w:t>
            </w:r>
          </w:p>
          <w:p w:rsidR="00686579" w:rsidRDefault="00686579" w:rsidP="00596314">
            <w:pPr>
              <w:spacing w:before="120" w:after="120"/>
            </w:pP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WHERE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SID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SID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686579" w:rsidRDefault="00686579" w:rsidP="00686579">
      <w:pPr>
        <w:pStyle w:val="ListParagraph"/>
        <w:ind w:left="360"/>
      </w:pPr>
    </w:p>
    <w:p w:rsidR="00686579" w:rsidRPr="00596314" w:rsidRDefault="00686579" w:rsidP="00686579">
      <w:pPr>
        <w:pStyle w:val="ListParagraph"/>
        <w:numPr>
          <w:ilvl w:val="0"/>
          <w:numId w:val="21"/>
        </w:numPr>
        <w:ind w:left="360"/>
        <w:rPr>
          <w:b/>
          <w:color w:val="0D0D0D" w:themeColor="text1" w:themeTint="F2"/>
          <w:sz w:val="24"/>
          <w:szCs w:val="24"/>
        </w:rPr>
      </w:pPr>
      <w:r w:rsidRPr="00596314">
        <w:rPr>
          <w:b/>
          <w:color w:val="0D0D0D" w:themeColor="text1" w:themeTint="F2"/>
          <w:sz w:val="24"/>
          <w:szCs w:val="24"/>
        </w:rPr>
        <w:t>RESULT:</w:t>
      </w:r>
    </w:p>
    <w:p w:rsidR="00686579" w:rsidRDefault="00686579" w:rsidP="00686579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2912364" cy="800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79" cy="8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79" w:rsidRDefault="00686579" w:rsidP="00686579">
      <w:pPr>
        <w:pStyle w:val="ListParagraph"/>
        <w:ind w:left="360"/>
      </w:pPr>
    </w:p>
    <w:p w:rsidR="00686579" w:rsidRPr="00596314" w:rsidRDefault="00686579" w:rsidP="00686579">
      <w:pPr>
        <w:pStyle w:val="ListParagraph"/>
        <w:numPr>
          <w:ilvl w:val="0"/>
          <w:numId w:val="20"/>
        </w:numPr>
        <w:ind w:left="360"/>
        <w:rPr>
          <w:b/>
          <w:color w:val="0D0D0D" w:themeColor="text1" w:themeTint="F2"/>
          <w:sz w:val="26"/>
          <w:szCs w:val="26"/>
          <w:u w:val="single"/>
        </w:rPr>
      </w:pPr>
      <w:r w:rsidRPr="00596314">
        <w:rPr>
          <w:b/>
          <w:color w:val="0D0D0D" w:themeColor="text1" w:themeTint="F2"/>
          <w:sz w:val="26"/>
          <w:szCs w:val="26"/>
          <w:u w:val="single"/>
        </w:rPr>
        <w:t>METHOD-2: Using Join Method</w:t>
      </w:r>
    </w:p>
    <w:p w:rsidR="00686579" w:rsidRDefault="00686579" w:rsidP="00686579">
      <w:pPr>
        <w:pStyle w:val="ListParagraph"/>
        <w:ind w:left="360"/>
      </w:pPr>
    </w:p>
    <w:p w:rsidR="00686579" w:rsidRPr="00596314" w:rsidRDefault="00686579" w:rsidP="00686579">
      <w:pPr>
        <w:pStyle w:val="ListParagraph"/>
        <w:numPr>
          <w:ilvl w:val="0"/>
          <w:numId w:val="21"/>
        </w:numPr>
        <w:ind w:left="360"/>
        <w:rPr>
          <w:b/>
          <w:color w:val="0D0D0D" w:themeColor="text1" w:themeTint="F2"/>
          <w:sz w:val="24"/>
          <w:szCs w:val="24"/>
        </w:rPr>
      </w:pPr>
      <w:r w:rsidRPr="00596314">
        <w:rPr>
          <w:b/>
          <w:color w:val="0D0D0D" w:themeColor="text1" w:themeTint="F2"/>
          <w:sz w:val="24"/>
          <w:szCs w:val="24"/>
        </w:rPr>
        <w:t>QUERY (INNER JOIN) 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87"/>
      </w:tblGrid>
      <w:tr w:rsidR="00686579" w:rsidTr="00686579">
        <w:trPr>
          <w:trHeight w:val="1140"/>
          <w:jc w:val="center"/>
        </w:trPr>
        <w:tc>
          <w:tcPr>
            <w:tcW w:w="6487" w:type="dxa"/>
          </w:tcPr>
          <w:p w:rsidR="00686579" w:rsidRPr="00686579" w:rsidRDefault="00686579" w:rsidP="00596314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PID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PDESC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CATEGORY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S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SNAME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>S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SCITY </w:t>
            </w:r>
          </w:p>
          <w:p w:rsidR="00686579" w:rsidRPr="00686579" w:rsidRDefault="00686579" w:rsidP="00596314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 P</w:t>
            </w:r>
          </w:p>
          <w:p w:rsidR="00686579" w:rsidRPr="00686579" w:rsidRDefault="00686579" w:rsidP="00596314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INNER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JOIN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SUPPLIER S</w:t>
            </w:r>
          </w:p>
          <w:p w:rsidR="00686579" w:rsidRDefault="00686579" w:rsidP="00596314">
            <w:pPr>
              <w:spacing w:before="120" w:after="120"/>
            </w:pP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ON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SID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68657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686579">
              <w:rPr>
                <w:rFonts w:cs="Consolas"/>
                <w:color w:val="0000FF"/>
                <w:sz w:val="24"/>
                <w:szCs w:val="24"/>
                <w:lang w:val="en-IN"/>
              </w:rPr>
              <w:t>SID</w:t>
            </w:r>
            <w:r w:rsidRPr="0068657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F47D6F" w:rsidRDefault="00F47D6F" w:rsidP="00F47D6F">
      <w:pPr>
        <w:pStyle w:val="ListParagraph"/>
        <w:ind w:left="360"/>
      </w:pPr>
    </w:p>
    <w:p w:rsidR="00F47D6F" w:rsidRPr="00596314" w:rsidRDefault="00F47D6F" w:rsidP="00F47D6F">
      <w:pPr>
        <w:pStyle w:val="ListParagraph"/>
        <w:numPr>
          <w:ilvl w:val="0"/>
          <w:numId w:val="21"/>
        </w:numPr>
        <w:ind w:left="360"/>
        <w:rPr>
          <w:b/>
          <w:color w:val="0D0D0D" w:themeColor="text1" w:themeTint="F2"/>
          <w:sz w:val="24"/>
          <w:szCs w:val="24"/>
        </w:rPr>
      </w:pPr>
      <w:r w:rsidRPr="00596314">
        <w:rPr>
          <w:b/>
          <w:color w:val="0D0D0D" w:themeColor="text1" w:themeTint="F2"/>
          <w:sz w:val="24"/>
          <w:szCs w:val="24"/>
        </w:rPr>
        <w:t>RESULT:</w:t>
      </w:r>
    </w:p>
    <w:p w:rsidR="00596314" w:rsidRDefault="00F47D6F" w:rsidP="00596314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2951942" cy="77724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35" cy="7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314">
        <w:br w:type="page"/>
      </w:r>
    </w:p>
    <w:p w:rsidR="00F47D6F" w:rsidRPr="00596314" w:rsidRDefault="00F47D6F" w:rsidP="00596314">
      <w:pPr>
        <w:pStyle w:val="Heading1"/>
        <w:spacing w:before="360"/>
        <w:rPr>
          <w:b/>
          <w:sz w:val="36"/>
          <w:szCs w:val="36"/>
          <w:u w:val="single"/>
        </w:rPr>
      </w:pPr>
      <w:r w:rsidRPr="00596314">
        <w:rPr>
          <w:b/>
          <w:sz w:val="36"/>
          <w:szCs w:val="36"/>
          <w:u w:val="single"/>
        </w:rPr>
        <w:lastRenderedPageBreak/>
        <w:t>TASK: 2(B)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F47D6F" w:rsidRPr="00596314" w:rsidTr="00F47D6F">
        <w:tc>
          <w:tcPr>
            <w:tcW w:w="10457" w:type="dxa"/>
          </w:tcPr>
          <w:p w:rsidR="00F47D6F" w:rsidRPr="00596314" w:rsidRDefault="00F47D6F" w:rsidP="00442B9D">
            <w:pPr>
              <w:pStyle w:val="ListParagraph"/>
              <w:numPr>
                <w:ilvl w:val="0"/>
                <w:numId w:val="24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</w:rPr>
            </w:pPr>
            <w:r w:rsidRPr="00596314">
              <w:rPr>
                <w:b/>
                <w:color w:val="0D0D0D" w:themeColor="text1" w:themeTint="F2"/>
                <w:sz w:val="28"/>
                <w:szCs w:val="28"/>
              </w:rPr>
              <w:t>Extract OID, ODATE, CNAME, CADDR, CPHONE, PDESC, PRICE, OQTY, AMOUNT.</w:t>
            </w:r>
          </w:p>
        </w:tc>
      </w:tr>
    </w:tbl>
    <w:p w:rsidR="00596314" w:rsidRDefault="00F47D6F" w:rsidP="00596314">
      <w:pPr>
        <w:pStyle w:val="ListParagraph"/>
        <w:numPr>
          <w:ilvl w:val="0"/>
          <w:numId w:val="20"/>
        </w:numPr>
        <w:spacing w:before="240" w:after="240"/>
        <w:ind w:left="360"/>
        <w:rPr>
          <w:b/>
          <w:color w:val="0D0D0D" w:themeColor="text1" w:themeTint="F2"/>
          <w:sz w:val="26"/>
          <w:szCs w:val="26"/>
          <w:u w:val="single"/>
        </w:rPr>
      </w:pPr>
      <w:r w:rsidRPr="00596314">
        <w:rPr>
          <w:b/>
          <w:color w:val="0D0D0D" w:themeColor="text1" w:themeTint="F2"/>
          <w:sz w:val="26"/>
          <w:szCs w:val="26"/>
          <w:u w:val="single"/>
        </w:rPr>
        <w:t>METHOD-1: Connecting Primary Key and Foreign Key</w:t>
      </w:r>
    </w:p>
    <w:p w:rsidR="00596314" w:rsidRPr="00596314" w:rsidRDefault="00596314" w:rsidP="00596314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  <w:u w:val="single"/>
        </w:rPr>
      </w:pPr>
    </w:p>
    <w:p w:rsidR="00F47D6F" w:rsidRPr="00596314" w:rsidRDefault="00F47D6F" w:rsidP="00596314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596314">
        <w:rPr>
          <w:b/>
          <w:color w:val="0D0D0D" w:themeColor="text1" w:themeTint="F2"/>
          <w:sz w:val="24"/>
          <w:szCs w:val="24"/>
        </w:rPr>
        <w:t>QUERY</w:t>
      </w:r>
      <w:r w:rsidR="00596314" w:rsidRPr="00596314">
        <w:rPr>
          <w:b/>
          <w:color w:val="0D0D0D" w:themeColor="text1" w:themeTint="F2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39"/>
      </w:tblGrid>
      <w:tr w:rsidR="00F47D6F" w:rsidTr="00F47D6F">
        <w:trPr>
          <w:trHeight w:val="587"/>
          <w:jc w:val="center"/>
        </w:trPr>
        <w:tc>
          <w:tcPr>
            <w:tcW w:w="5839" w:type="dxa"/>
          </w:tcPr>
          <w:p w:rsidR="00F47D6F" w:rsidRDefault="00F47D6F" w:rsidP="00FA74F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F47D6F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OID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ODATE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CNAME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CADDR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CPHONE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PDESC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PRICE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F47D6F" w:rsidRPr="00F47D6F" w:rsidRDefault="00F47D6F" w:rsidP="00FA74F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O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OQTY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AMOUNT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PRICE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O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OQT</w:t>
            </w: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>Y</w:t>
            </w:r>
          </w:p>
          <w:p w:rsidR="00F47D6F" w:rsidRPr="00F47D6F" w:rsidRDefault="00F47D6F" w:rsidP="00FA74F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F47D6F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ORDERS O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CUSTOMER C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PRODUCT P</w:t>
            </w:r>
          </w:p>
          <w:p w:rsidR="00F47D6F" w:rsidRDefault="00F47D6F" w:rsidP="00FA74FD">
            <w:pPr>
              <w:spacing w:before="120" w:after="120"/>
            </w:pPr>
            <w:r w:rsidRPr="00F47D6F">
              <w:rPr>
                <w:rFonts w:cs="Consolas"/>
                <w:color w:val="0000FF"/>
                <w:sz w:val="24"/>
                <w:szCs w:val="24"/>
                <w:lang w:val="en-IN"/>
              </w:rPr>
              <w:t>WHERE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="005F01BF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bookmarkStart w:id="5" w:name="_GoBack"/>
            <w:bookmarkEnd w:id="5"/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ID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PID 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AND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CID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47D6F">
              <w:rPr>
                <w:rFonts w:cs="Consolas"/>
                <w:color w:val="000000"/>
                <w:sz w:val="24"/>
                <w:szCs w:val="24"/>
                <w:lang w:val="en-IN"/>
              </w:rPr>
              <w:t>CID</w:t>
            </w:r>
            <w:r w:rsidRPr="00F47D6F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F47D6F" w:rsidRDefault="00F47D6F" w:rsidP="00FA74FD">
      <w:pPr>
        <w:pStyle w:val="ListParagraph"/>
        <w:spacing w:before="240" w:after="240"/>
        <w:ind w:left="360"/>
      </w:pPr>
    </w:p>
    <w:p w:rsidR="00F47D6F" w:rsidRPr="00FA74FD" w:rsidRDefault="00F47D6F" w:rsidP="00FA74FD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FA74FD">
        <w:rPr>
          <w:b/>
          <w:color w:val="0D0D0D" w:themeColor="text1" w:themeTint="F2"/>
          <w:sz w:val="24"/>
          <w:szCs w:val="24"/>
        </w:rPr>
        <w:t>RESULT:</w:t>
      </w:r>
    </w:p>
    <w:p w:rsidR="00F47D6F" w:rsidRDefault="00FD4B27" w:rsidP="00F47D6F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5124238" cy="8001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703" cy="80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6F" w:rsidRDefault="00F47D6F" w:rsidP="00F47D6F">
      <w:pPr>
        <w:pStyle w:val="ListParagraph"/>
        <w:ind w:left="360"/>
      </w:pPr>
    </w:p>
    <w:p w:rsidR="00FD4B27" w:rsidRDefault="00FD4B27" w:rsidP="00FA74FD">
      <w:pPr>
        <w:pStyle w:val="ListParagraph"/>
        <w:spacing w:before="240" w:after="120"/>
        <w:ind w:left="0"/>
        <w:rPr>
          <w:b/>
          <w:color w:val="0D0D0D" w:themeColor="text1" w:themeTint="F2"/>
          <w:sz w:val="28"/>
          <w:szCs w:val="28"/>
          <w:u w:val="single"/>
        </w:rPr>
      </w:pPr>
      <w:r w:rsidRPr="00FA74FD">
        <w:rPr>
          <w:b/>
          <w:color w:val="0D0D0D" w:themeColor="text1" w:themeTint="F2"/>
          <w:sz w:val="28"/>
          <w:szCs w:val="28"/>
          <w:u w:val="single"/>
        </w:rPr>
        <w:t xml:space="preserve">NOTE: </w:t>
      </w:r>
    </w:p>
    <w:p w:rsidR="00FA74FD" w:rsidRPr="00FA74FD" w:rsidRDefault="00FA74FD" w:rsidP="00FA74FD">
      <w:pPr>
        <w:pStyle w:val="ListParagraph"/>
        <w:spacing w:before="240" w:after="120"/>
        <w:ind w:left="0"/>
        <w:rPr>
          <w:b/>
          <w:color w:val="0D0D0D" w:themeColor="text1" w:themeTint="F2"/>
          <w:sz w:val="24"/>
          <w:szCs w:val="24"/>
          <w:u w:val="single"/>
        </w:rPr>
      </w:pPr>
    </w:p>
    <w:p w:rsidR="00FD4B27" w:rsidRPr="00FA74FD" w:rsidRDefault="00FD4B27" w:rsidP="00FA74FD">
      <w:pPr>
        <w:pStyle w:val="ListParagraph"/>
        <w:spacing w:before="240" w:after="120"/>
        <w:ind w:left="0"/>
        <w:rPr>
          <w:color w:val="0D0D0D" w:themeColor="text1" w:themeTint="F2"/>
          <w:sz w:val="24"/>
          <w:szCs w:val="24"/>
        </w:rPr>
      </w:pPr>
      <w:r w:rsidRPr="00FA74FD">
        <w:rPr>
          <w:color w:val="0D0D0D" w:themeColor="text1" w:themeTint="F2"/>
          <w:sz w:val="24"/>
          <w:szCs w:val="24"/>
        </w:rPr>
        <w:t>Here we need to add “AMOUNT” column using the relation between PRICE and OQTY.</w:t>
      </w:r>
    </w:p>
    <w:p w:rsidR="00FD4B27" w:rsidRPr="00FA74FD" w:rsidRDefault="00FD4B27" w:rsidP="00FA74FD">
      <w:pPr>
        <w:pStyle w:val="ListParagraph"/>
        <w:spacing w:before="240" w:after="120"/>
        <w:ind w:left="0"/>
        <w:jc w:val="center"/>
        <w:rPr>
          <w:color w:val="0D0D0D" w:themeColor="text1" w:themeTint="F2"/>
          <w:sz w:val="24"/>
          <w:szCs w:val="24"/>
        </w:rPr>
      </w:pPr>
      <w:r w:rsidRPr="00FA74FD">
        <w:rPr>
          <w:color w:val="0D0D0D" w:themeColor="text1" w:themeTint="F2"/>
          <w:sz w:val="24"/>
          <w:szCs w:val="24"/>
        </w:rPr>
        <w:t>AMOUNT= PRICE * OQTY</w:t>
      </w:r>
    </w:p>
    <w:p w:rsidR="00FD4B27" w:rsidRPr="00FA74FD" w:rsidRDefault="00FD4B27" w:rsidP="00FA74FD">
      <w:pPr>
        <w:pStyle w:val="ListParagraph"/>
        <w:spacing w:before="240" w:after="120"/>
        <w:ind w:left="360"/>
        <w:rPr>
          <w:color w:val="0D0D0D" w:themeColor="text1" w:themeTint="F2"/>
          <w:sz w:val="24"/>
          <w:szCs w:val="24"/>
        </w:rPr>
      </w:pPr>
    </w:p>
    <w:p w:rsidR="00F47D6F" w:rsidRPr="00FA74FD" w:rsidRDefault="00F47D6F" w:rsidP="00FA74FD">
      <w:pPr>
        <w:pStyle w:val="ListParagraph"/>
        <w:numPr>
          <w:ilvl w:val="0"/>
          <w:numId w:val="20"/>
        </w:numPr>
        <w:spacing w:before="240" w:after="120"/>
        <w:ind w:left="360"/>
        <w:rPr>
          <w:b/>
          <w:color w:val="0D0D0D" w:themeColor="text1" w:themeTint="F2"/>
          <w:sz w:val="26"/>
          <w:szCs w:val="26"/>
          <w:u w:val="single"/>
        </w:rPr>
      </w:pPr>
      <w:r w:rsidRPr="00FA74FD">
        <w:rPr>
          <w:b/>
          <w:color w:val="0D0D0D" w:themeColor="text1" w:themeTint="F2"/>
          <w:sz w:val="26"/>
          <w:szCs w:val="26"/>
          <w:u w:val="single"/>
        </w:rPr>
        <w:t>METHOD-2: Using Join Method</w:t>
      </w:r>
    </w:p>
    <w:p w:rsidR="00F47D6F" w:rsidRPr="00FA74FD" w:rsidRDefault="00F47D6F" w:rsidP="00FA74FD">
      <w:pPr>
        <w:pStyle w:val="ListParagraph"/>
        <w:spacing w:before="240" w:after="120"/>
        <w:ind w:left="360"/>
        <w:rPr>
          <w:color w:val="0D0D0D" w:themeColor="text1" w:themeTint="F2"/>
          <w:sz w:val="24"/>
          <w:szCs w:val="24"/>
        </w:rPr>
      </w:pPr>
    </w:p>
    <w:p w:rsidR="00F47D6F" w:rsidRPr="00FA74FD" w:rsidRDefault="00F47D6F" w:rsidP="00FA74FD">
      <w:pPr>
        <w:pStyle w:val="ListParagraph"/>
        <w:numPr>
          <w:ilvl w:val="0"/>
          <w:numId w:val="21"/>
        </w:numPr>
        <w:spacing w:before="240" w:after="120"/>
        <w:ind w:left="360"/>
        <w:rPr>
          <w:b/>
          <w:color w:val="0D0D0D" w:themeColor="text1" w:themeTint="F2"/>
          <w:sz w:val="24"/>
          <w:szCs w:val="24"/>
        </w:rPr>
      </w:pPr>
      <w:r w:rsidRPr="00FA74FD">
        <w:rPr>
          <w:b/>
          <w:color w:val="0D0D0D" w:themeColor="text1" w:themeTint="F2"/>
          <w:sz w:val="24"/>
          <w:szCs w:val="24"/>
        </w:rPr>
        <w:t>QUERY (INNER JOIN) 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67"/>
      </w:tblGrid>
      <w:tr w:rsidR="00F47D6F" w:rsidTr="00F15119">
        <w:trPr>
          <w:trHeight w:val="1093"/>
          <w:jc w:val="center"/>
        </w:trPr>
        <w:tc>
          <w:tcPr>
            <w:tcW w:w="5767" w:type="dxa"/>
          </w:tcPr>
          <w:p w:rsidR="00154950" w:rsidRDefault="00F15119" w:rsidP="00154950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F15119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OID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ODATE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F15119" w:rsidRDefault="00F15119" w:rsidP="00154950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CNAME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CADDR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CPHONE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PDESC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PRICE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F15119" w:rsidRPr="00F15119" w:rsidRDefault="00F15119" w:rsidP="00FA74F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O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OQTY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AMOUNT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PRICE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O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OQTY</w:t>
            </w:r>
          </w:p>
          <w:p w:rsidR="00F15119" w:rsidRPr="00F15119" w:rsidRDefault="00F15119" w:rsidP="00FA74F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F15119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ORDERS O</w:t>
            </w:r>
          </w:p>
          <w:p w:rsidR="00F15119" w:rsidRPr="00F15119" w:rsidRDefault="00F15119" w:rsidP="00FA74F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INNER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JOIN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CUSTOMER C</w:t>
            </w:r>
          </w:p>
          <w:p w:rsidR="00F15119" w:rsidRPr="00F15119" w:rsidRDefault="00F15119" w:rsidP="00FA74F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F15119">
              <w:rPr>
                <w:rFonts w:cs="Consolas"/>
                <w:color w:val="0000FF"/>
                <w:sz w:val="24"/>
                <w:szCs w:val="24"/>
                <w:lang w:val="en-IN"/>
              </w:rPr>
              <w:t>ON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CID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CID</w:t>
            </w:r>
          </w:p>
          <w:p w:rsidR="00F15119" w:rsidRPr="00F15119" w:rsidRDefault="00F15119" w:rsidP="00FA74F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INNER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JOIN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 P</w:t>
            </w:r>
          </w:p>
          <w:p w:rsidR="00F47D6F" w:rsidRDefault="00F15119" w:rsidP="00FA74FD">
            <w:pPr>
              <w:spacing w:before="120" w:after="120"/>
            </w:pPr>
            <w:r w:rsidRPr="00F15119">
              <w:rPr>
                <w:rFonts w:cs="Consolas"/>
                <w:color w:val="0000FF"/>
                <w:sz w:val="24"/>
                <w:szCs w:val="24"/>
                <w:lang w:val="en-IN"/>
              </w:rPr>
              <w:t>ON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PID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F15119">
              <w:rPr>
                <w:rFonts w:cs="Consolas"/>
                <w:color w:val="000000"/>
                <w:sz w:val="24"/>
                <w:szCs w:val="24"/>
                <w:lang w:val="en-IN"/>
              </w:rPr>
              <w:t>PID</w:t>
            </w:r>
            <w:r w:rsidRPr="00F1511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FA74FD" w:rsidRDefault="00FA74FD" w:rsidP="00F47D6F">
      <w:pPr>
        <w:pStyle w:val="ListParagraph"/>
        <w:ind w:left="360"/>
      </w:pPr>
    </w:p>
    <w:p w:rsidR="00FA74FD" w:rsidRDefault="00FA74FD">
      <w:r>
        <w:br w:type="page"/>
      </w:r>
    </w:p>
    <w:p w:rsidR="00F47D6F" w:rsidRPr="00FA74FD" w:rsidRDefault="00F47D6F" w:rsidP="00F47D6F">
      <w:pPr>
        <w:pStyle w:val="ListParagraph"/>
        <w:numPr>
          <w:ilvl w:val="0"/>
          <w:numId w:val="21"/>
        </w:numPr>
        <w:ind w:left="360"/>
        <w:rPr>
          <w:b/>
          <w:color w:val="0D0D0D" w:themeColor="text1" w:themeTint="F2"/>
          <w:sz w:val="24"/>
          <w:szCs w:val="24"/>
        </w:rPr>
      </w:pPr>
      <w:r w:rsidRPr="00FA74FD">
        <w:rPr>
          <w:b/>
          <w:color w:val="0D0D0D" w:themeColor="text1" w:themeTint="F2"/>
          <w:sz w:val="24"/>
          <w:szCs w:val="24"/>
        </w:rPr>
        <w:lastRenderedPageBreak/>
        <w:t>RESULT:</w:t>
      </w:r>
    </w:p>
    <w:p w:rsidR="00F47D6F" w:rsidRDefault="00F15119" w:rsidP="00F47D6F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4655820" cy="745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65" cy="7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6F" w:rsidRDefault="00655C3F" w:rsidP="00FA74FD">
      <w:pPr>
        <w:pStyle w:val="Heading1"/>
        <w:spacing w:before="360" w:after="1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TASK: 2</w:t>
      </w:r>
      <w:r w:rsidR="00F15119" w:rsidRPr="00F15119">
        <w:rPr>
          <w:b/>
          <w:sz w:val="36"/>
          <w:szCs w:val="36"/>
          <w:u w:val="single"/>
        </w:rPr>
        <w:t>(C)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F15119" w:rsidRPr="00FA74FD" w:rsidTr="00F15119">
        <w:tc>
          <w:tcPr>
            <w:tcW w:w="10457" w:type="dxa"/>
          </w:tcPr>
          <w:p w:rsidR="00F15119" w:rsidRPr="00FA74FD" w:rsidRDefault="002A4E03" w:rsidP="00442B9D">
            <w:pPr>
              <w:pStyle w:val="ListParagraph"/>
              <w:numPr>
                <w:ilvl w:val="0"/>
                <w:numId w:val="25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  <w:sz w:val="28"/>
                <w:szCs w:val="28"/>
              </w:rPr>
            </w:pPr>
            <w:r w:rsidRPr="00FA74FD">
              <w:rPr>
                <w:b/>
                <w:color w:val="0D0D0D" w:themeColor="text1" w:themeTint="F2"/>
                <w:sz w:val="28"/>
                <w:szCs w:val="28"/>
              </w:rPr>
              <w:t>Generate a view “BILL” that displays OID, ODATE, CNAME, CA</w:t>
            </w:r>
            <w:r w:rsidR="00442B9D">
              <w:rPr>
                <w:b/>
                <w:color w:val="0D0D0D" w:themeColor="text1" w:themeTint="F2"/>
                <w:sz w:val="28"/>
                <w:szCs w:val="28"/>
              </w:rPr>
              <w:t xml:space="preserve">DDR, PHONE, PDESC, PRICE, OQTY </w:t>
            </w:r>
            <w:r w:rsidR="00442B9D" w:rsidRPr="00FA74FD">
              <w:rPr>
                <w:b/>
                <w:color w:val="0D0D0D" w:themeColor="text1" w:themeTint="F2"/>
                <w:sz w:val="28"/>
                <w:szCs w:val="28"/>
              </w:rPr>
              <w:t>and AMOUNT</w:t>
            </w:r>
            <w:r w:rsidRPr="00FA74FD">
              <w:rPr>
                <w:b/>
                <w:color w:val="0D0D0D" w:themeColor="text1" w:themeTint="F2"/>
                <w:sz w:val="28"/>
                <w:szCs w:val="28"/>
              </w:rPr>
              <w:t>.</w:t>
            </w:r>
          </w:p>
        </w:tc>
      </w:tr>
    </w:tbl>
    <w:p w:rsidR="002A4E03" w:rsidRDefault="002A4E03" w:rsidP="002A4E03">
      <w:pPr>
        <w:pStyle w:val="ListParagraph"/>
        <w:ind w:left="360"/>
      </w:pPr>
    </w:p>
    <w:p w:rsidR="002A4E03" w:rsidRPr="00FA74FD" w:rsidRDefault="002A4E03" w:rsidP="00FA74FD">
      <w:pPr>
        <w:pStyle w:val="ListParagraph"/>
        <w:numPr>
          <w:ilvl w:val="0"/>
          <w:numId w:val="26"/>
        </w:numPr>
        <w:spacing w:before="240" w:after="240"/>
        <w:ind w:left="723"/>
        <w:rPr>
          <w:b/>
          <w:color w:val="0D0D0D" w:themeColor="text1" w:themeTint="F2"/>
          <w:sz w:val="28"/>
          <w:szCs w:val="28"/>
        </w:rPr>
      </w:pPr>
      <w:r w:rsidRPr="00FA74FD">
        <w:rPr>
          <w:b/>
          <w:color w:val="0D0D0D" w:themeColor="text1" w:themeTint="F2"/>
          <w:sz w:val="28"/>
          <w:szCs w:val="28"/>
        </w:rPr>
        <w:t>What is view?</w:t>
      </w:r>
    </w:p>
    <w:p w:rsidR="002A4E03" w:rsidRPr="00FA74FD" w:rsidRDefault="002A4E03" w:rsidP="00FA74FD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FA74FD">
        <w:rPr>
          <w:color w:val="0D0D0D" w:themeColor="text1" w:themeTint="F2"/>
          <w:sz w:val="24"/>
          <w:szCs w:val="24"/>
        </w:rPr>
        <w:t>It is used to view any rows or columns depending on the requirement from the user.</w:t>
      </w:r>
    </w:p>
    <w:p w:rsidR="002A4E03" w:rsidRPr="00FA74FD" w:rsidRDefault="002A4E03" w:rsidP="00FA74FD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FA74FD">
        <w:rPr>
          <w:color w:val="0D0D0D" w:themeColor="text1" w:themeTint="F2"/>
          <w:sz w:val="24"/>
          <w:szCs w:val="24"/>
        </w:rPr>
        <w:t>It only displays the selected data from the table.</w:t>
      </w:r>
    </w:p>
    <w:p w:rsidR="002A4E03" w:rsidRPr="00FA74FD" w:rsidRDefault="002A4E03" w:rsidP="00FA74FD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FA74FD">
        <w:rPr>
          <w:color w:val="0D0D0D" w:themeColor="text1" w:themeTint="F2"/>
          <w:sz w:val="24"/>
          <w:szCs w:val="24"/>
        </w:rPr>
        <w:t>It can also add SQL statements and functions to view and present the data.</w:t>
      </w:r>
    </w:p>
    <w:p w:rsidR="002A4E03" w:rsidRPr="00FA74FD" w:rsidRDefault="002A4E03" w:rsidP="00FA74FD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FA74FD">
        <w:rPr>
          <w:color w:val="0D0D0D" w:themeColor="text1" w:themeTint="F2"/>
          <w:sz w:val="24"/>
          <w:szCs w:val="24"/>
        </w:rPr>
        <w:t>It is created with CREATE VIEW statement.</w:t>
      </w:r>
    </w:p>
    <w:p w:rsidR="002A4E03" w:rsidRPr="00FA74FD" w:rsidRDefault="002A4E03" w:rsidP="00FA74FD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FA74FD">
        <w:rPr>
          <w:color w:val="0D0D0D" w:themeColor="text1" w:themeTint="F2"/>
          <w:sz w:val="24"/>
          <w:szCs w:val="24"/>
        </w:rPr>
        <w:t>It is used for security purpose since they provide encapsulation of the name of table.</w:t>
      </w:r>
    </w:p>
    <w:p w:rsidR="002A4E03" w:rsidRDefault="002A4E03" w:rsidP="00FA74FD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FA74FD">
        <w:rPr>
          <w:color w:val="0D0D0D" w:themeColor="text1" w:themeTint="F2"/>
          <w:sz w:val="24"/>
          <w:szCs w:val="24"/>
        </w:rPr>
        <w:t>Data is not stored permanently.</w:t>
      </w:r>
    </w:p>
    <w:p w:rsidR="00154950" w:rsidRDefault="00154950" w:rsidP="00154950">
      <w:pPr>
        <w:pStyle w:val="ListParagraph"/>
        <w:spacing w:before="240" w:after="240"/>
        <w:ind w:left="1800"/>
        <w:rPr>
          <w:color w:val="0D0D0D" w:themeColor="text1" w:themeTint="F2"/>
          <w:sz w:val="24"/>
          <w:szCs w:val="24"/>
        </w:rPr>
      </w:pPr>
    </w:p>
    <w:p w:rsidR="00154950" w:rsidRPr="00154950" w:rsidRDefault="00154950" w:rsidP="00154950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154950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34"/>
      </w:tblGrid>
      <w:tr w:rsidR="00154950" w:rsidTr="00154950">
        <w:trPr>
          <w:trHeight w:val="2605"/>
          <w:jc w:val="center"/>
        </w:trPr>
        <w:tc>
          <w:tcPr>
            <w:tcW w:w="8334" w:type="dxa"/>
          </w:tcPr>
          <w:p w:rsidR="00154950" w:rsidRPr="00154950" w:rsidRDefault="00154950" w:rsidP="00154950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54950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54950">
              <w:rPr>
                <w:rFonts w:cs="Consolas"/>
                <w:color w:val="0000FF"/>
                <w:sz w:val="24"/>
                <w:szCs w:val="24"/>
                <w:lang w:val="en-IN"/>
              </w:rPr>
              <w:t>VIEW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BILL</w:t>
            </w:r>
          </w:p>
          <w:p w:rsidR="00154950" w:rsidRPr="00154950" w:rsidRDefault="00154950" w:rsidP="00154950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54950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154950" w:rsidRDefault="00154950" w:rsidP="00154950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54950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OID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ODATE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CNAME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CADDR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154950" w:rsidRPr="00154950" w:rsidRDefault="00154950" w:rsidP="00154950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           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CPHONE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PDESC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PRICE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O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OQTY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AMOUNT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PRICE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O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OQTY</w:t>
            </w:r>
          </w:p>
          <w:p w:rsidR="00154950" w:rsidRPr="00154950" w:rsidRDefault="00154950" w:rsidP="00154950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54950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ORDERS O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CUSTOMER C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PRODUCT P</w:t>
            </w:r>
          </w:p>
          <w:p w:rsidR="00154950" w:rsidRPr="00154950" w:rsidRDefault="00154950" w:rsidP="00154950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54950">
              <w:rPr>
                <w:rFonts w:cs="Consolas"/>
                <w:color w:val="0000FF"/>
                <w:sz w:val="24"/>
                <w:szCs w:val="24"/>
                <w:lang w:val="en-IN"/>
              </w:rPr>
              <w:t>WHERE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PID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P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PID 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AND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CID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>CID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154950" w:rsidRPr="00154950" w:rsidRDefault="00154950" w:rsidP="00154950">
            <w:pPr>
              <w:spacing w:before="120" w:after="120"/>
              <w:rPr>
                <w:color w:val="0D0D0D" w:themeColor="text1" w:themeTint="F2"/>
                <w:sz w:val="24"/>
                <w:szCs w:val="24"/>
              </w:rPr>
            </w:pPr>
            <w:r w:rsidRPr="00154950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54950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154950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BILL</w:t>
            </w:r>
            <w:r w:rsidRPr="00154950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2A4E03" w:rsidRDefault="002A4E03" w:rsidP="00154950"/>
    <w:p w:rsidR="00466459" w:rsidRDefault="00466459" w:rsidP="00466459">
      <w:pPr>
        <w:pStyle w:val="ListParagraph"/>
        <w:numPr>
          <w:ilvl w:val="0"/>
          <w:numId w:val="21"/>
        </w:numPr>
        <w:ind w:left="360"/>
        <w:rPr>
          <w:b/>
          <w:color w:val="0D0D0D" w:themeColor="text1" w:themeTint="F2"/>
          <w:sz w:val="24"/>
          <w:szCs w:val="24"/>
        </w:rPr>
      </w:pPr>
      <w:r w:rsidRPr="00154950">
        <w:rPr>
          <w:b/>
          <w:color w:val="0D0D0D" w:themeColor="text1" w:themeTint="F2"/>
          <w:sz w:val="24"/>
          <w:szCs w:val="24"/>
        </w:rPr>
        <w:t>RESULT:</w:t>
      </w:r>
    </w:p>
    <w:p w:rsidR="00154950" w:rsidRPr="00154950" w:rsidRDefault="00154950" w:rsidP="00154950">
      <w:pPr>
        <w:pStyle w:val="ListParagraph"/>
        <w:ind w:left="360"/>
        <w:rPr>
          <w:b/>
          <w:color w:val="0D0D0D" w:themeColor="text1" w:themeTint="F2"/>
          <w:sz w:val="24"/>
          <w:szCs w:val="24"/>
        </w:rPr>
      </w:pPr>
    </w:p>
    <w:p w:rsidR="00466459" w:rsidRDefault="00466459" w:rsidP="00466459">
      <w:pPr>
        <w:pStyle w:val="ListParagraph"/>
        <w:ind w:left="36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4847386" cy="716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224" cy="7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59" w:rsidRDefault="00466459" w:rsidP="00466459">
      <w:pPr>
        <w:pStyle w:val="ListParagraph"/>
        <w:ind w:left="360"/>
      </w:pPr>
    </w:p>
    <w:p w:rsidR="00154950" w:rsidRDefault="00154950">
      <w:r>
        <w:br w:type="page"/>
      </w:r>
    </w:p>
    <w:p w:rsidR="00466459" w:rsidRDefault="00655C3F" w:rsidP="008D3895">
      <w:pPr>
        <w:pStyle w:val="Heading1"/>
        <w:spacing w:before="360" w:after="120"/>
        <w:rPr>
          <w:b/>
          <w:sz w:val="36"/>
          <w:szCs w:val="36"/>
          <w:u w:val="single"/>
        </w:rPr>
      </w:pPr>
      <w:r w:rsidRPr="00655C3F">
        <w:rPr>
          <w:b/>
          <w:sz w:val="36"/>
          <w:szCs w:val="36"/>
          <w:u w:val="single"/>
        </w:rPr>
        <w:lastRenderedPageBreak/>
        <w:t>TASK: 3(A)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655C3F" w:rsidRPr="00655C3F" w:rsidTr="00655C3F">
        <w:tc>
          <w:tcPr>
            <w:tcW w:w="10457" w:type="dxa"/>
          </w:tcPr>
          <w:p w:rsidR="00655C3F" w:rsidRPr="00655C3F" w:rsidRDefault="00655C3F" w:rsidP="00442B9D">
            <w:pPr>
              <w:pStyle w:val="ListParagraph"/>
              <w:numPr>
                <w:ilvl w:val="0"/>
                <w:numId w:val="27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  <w:sz w:val="28"/>
                <w:szCs w:val="28"/>
              </w:rPr>
            </w:pP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>Create simple procedure to ADDSUPPLIER to add details into “SUPPLIER” table and display the details of the newly added supplier.</w:t>
            </w:r>
          </w:p>
        </w:tc>
      </w:tr>
    </w:tbl>
    <w:p w:rsidR="00655C3F" w:rsidRDefault="00655C3F" w:rsidP="00655C3F">
      <w:pPr>
        <w:pStyle w:val="ListParagraph"/>
        <w:ind w:left="723"/>
      </w:pPr>
    </w:p>
    <w:p w:rsidR="00655C3F" w:rsidRPr="00B525C9" w:rsidRDefault="00655C3F" w:rsidP="00B525C9">
      <w:pPr>
        <w:pStyle w:val="ListParagraph"/>
        <w:numPr>
          <w:ilvl w:val="0"/>
          <w:numId w:val="26"/>
        </w:numPr>
        <w:spacing w:before="240" w:after="240"/>
        <w:ind w:left="723"/>
        <w:rPr>
          <w:b/>
          <w:color w:val="0D0D0D" w:themeColor="text1" w:themeTint="F2"/>
          <w:sz w:val="28"/>
          <w:szCs w:val="28"/>
        </w:rPr>
      </w:pPr>
      <w:r w:rsidRPr="00B525C9">
        <w:rPr>
          <w:b/>
          <w:color w:val="0D0D0D" w:themeColor="text1" w:themeTint="F2"/>
          <w:sz w:val="28"/>
          <w:szCs w:val="28"/>
        </w:rPr>
        <w:t>What is Procedure?</w:t>
      </w:r>
    </w:p>
    <w:p w:rsidR="00655C3F" w:rsidRPr="00B525C9" w:rsidRDefault="00B525C9" w:rsidP="00B525C9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B525C9">
        <w:rPr>
          <w:color w:val="0D0D0D" w:themeColor="text1" w:themeTint="F2"/>
          <w:sz w:val="24"/>
          <w:szCs w:val="24"/>
        </w:rPr>
        <w:t>Procedure is a step-by-step process used to perform DML operations using the parameters passed in the procedure.</w:t>
      </w:r>
    </w:p>
    <w:p w:rsidR="00B525C9" w:rsidRPr="00B525C9" w:rsidRDefault="00B525C9" w:rsidP="00B525C9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B525C9">
        <w:rPr>
          <w:color w:val="0D0D0D" w:themeColor="text1" w:themeTint="F2"/>
          <w:sz w:val="24"/>
          <w:szCs w:val="24"/>
        </w:rPr>
        <w:t>It enables reusability by passing same statements multiple times.</w:t>
      </w:r>
    </w:p>
    <w:p w:rsidR="00B525C9" w:rsidRDefault="00B525C9" w:rsidP="00B525C9">
      <w:pPr>
        <w:pStyle w:val="ListParagraph"/>
        <w:numPr>
          <w:ilvl w:val="1"/>
          <w:numId w:val="26"/>
        </w:numPr>
        <w:spacing w:before="240" w:after="240"/>
        <w:rPr>
          <w:color w:val="0D0D0D" w:themeColor="text1" w:themeTint="F2"/>
          <w:sz w:val="24"/>
          <w:szCs w:val="24"/>
        </w:rPr>
      </w:pPr>
      <w:r w:rsidRPr="00B525C9">
        <w:rPr>
          <w:color w:val="0D0D0D" w:themeColor="text1" w:themeTint="F2"/>
          <w:sz w:val="24"/>
          <w:szCs w:val="24"/>
        </w:rPr>
        <w:t>It can be easily modified, reusable and increases the performance.</w:t>
      </w:r>
    </w:p>
    <w:p w:rsidR="00B525C9" w:rsidRDefault="00B525C9" w:rsidP="00B525C9">
      <w:pPr>
        <w:pStyle w:val="ListParagraph"/>
        <w:spacing w:before="240" w:after="240"/>
        <w:ind w:left="1800"/>
        <w:rPr>
          <w:color w:val="0D0D0D" w:themeColor="text1" w:themeTint="F2"/>
          <w:sz w:val="24"/>
          <w:szCs w:val="24"/>
        </w:rPr>
      </w:pPr>
    </w:p>
    <w:p w:rsidR="00B525C9" w:rsidRDefault="00B525C9" w:rsidP="00B525C9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B525C9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34"/>
      </w:tblGrid>
      <w:tr w:rsidR="00B525C9" w:rsidTr="00B525C9">
        <w:trPr>
          <w:trHeight w:val="4848"/>
          <w:jc w:val="center"/>
        </w:trPr>
        <w:tc>
          <w:tcPr>
            <w:tcW w:w="8634" w:type="dxa"/>
          </w:tcPr>
          <w:p w:rsidR="00B525C9" w:rsidRDefault="00B525C9" w:rsidP="00B525C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ADDSUPPLIER</w:t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@I </w:t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@N </w:t>
            </w:r>
            <w:proofErr w:type="spellStart"/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B525C9" w:rsidRPr="00B525C9" w:rsidRDefault="00B525C9" w:rsidP="00B525C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@A </w:t>
            </w:r>
            <w:proofErr w:type="spellStart"/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 </w:t>
            </w:r>
            <w:proofErr w:type="spellStart"/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 </w:t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BIGINT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@M </w:t>
            </w:r>
            <w:proofErr w:type="spellStart"/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))</w:t>
            </w:r>
          </w:p>
          <w:p w:rsidR="00B525C9" w:rsidRPr="00B525C9" w:rsidRDefault="00B525C9" w:rsidP="00B525C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B525C9" w:rsidRPr="00B525C9" w:rsidRDefault="00B525C9" w:rsidP="00B525C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B525C9" w:rsidRPr="00B525C9" w:rsidRDefault="00B525C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INSERT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INTO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SUPPLIER</w:t>
            </w:r>
          </w:p>
          <w:p w:rsidR="00B525C9" w:rsidRPr="00B525C9" w:rsidRDefault="00B525C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VALUES 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@I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@N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@A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@C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@P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@M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B525C9" w:rsidRPr="00B525C9" w:rsidRDefault="00B525C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B525C9" w:rsidRPr="00B525C9" w:rsidRDefault="00B525C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SUPPLIER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B525C9" w:rsidRPr="00B525C9" w:rsidRDefault="00B525C9" w:rsidP="00B525C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B525C9" w:rsidRDefault="00B525C9" w:rsidP="00B525C9">
            <w:pPr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B525C9" w:rsidRPr="00B525C9" w:rsidRDefault="00B525C9" w:rsidP="007704B9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>EXEC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ADDSUPPLIER</w:t>
            </w:r>
            <w:r w:rsidRPr="00B525C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FF0000"/>
                <w:sz w:val="24"/>
                <w:szCs w:val="24"/>
                <w:lang w:val="en-IN"/>
              </w:rPr>
              <w:t>'S0001'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FF0000"/>
                <w:sz w:val="24"/>
                <w:szCs w:val="24"/>
                <w:lang w:val="en-IN"/>
              </w:rPr>
              <w:t>'ROYAL SUPPLIERS'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FF0000"/>
                <w:sz w:val="24"/>
                <w:szCs w:val="24"/>
                <w:lang w:val="en-IN"/>
              </w:rPr>
              <w:t>'SECTOR-12, MATHURA ROAD'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FF0000"/>
                <w:sz w:val="24"/>
                <w:szCs w:val="24"/>
                <w:lang w:val="en-IN"/>
              </w:rPr>
              <w:t>'VARANASI'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000000"/>
                <w:sz w:val="24"/>
                <w:szCs w:val="24"/>
                <w:lang w:val="en-IN"/>
              </w:rPr>
              <w:t>9865742365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7704B9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B525C9">
              <w:rPr>
                <w:rFonts w:cs="Consolas"/>
                <w:color w:val="FF0000"/>
                <w:sz w:val="24"/>
                <w:szCs w:val="24"/>
                <w:lang w:val="en-IN"/>
              </w:rPr>
              <w:t>'ROYALSUPP@GMAIL.COM'</w:t>
            </w:r>
            <w:r w:rsidRPr="00B525C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B525C9" w:rsidRDefault="00B525C9" w:rsidP="00B525C9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B525C9" w:rsidRDefault="00B525C9" w:rsidP="00B525C9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RESULT:</w:t>
      </w:r>
    </w:p>
    <w:p w:rsidR="00B525C9" w:rsidRDefault="00B525C9" w:rsidP="00B525C9">
      <w:pPr>
        <w:pStyle w:val="ListParagraph"/>
        <w:spacing w:before="240" w:after="240"/>
        <w:ind w:left="360"/>
        <w:jc w:val="center"/>
        <w:rPr>
          <w:b/>
          <w:color w:val="0D0D0D" w:themeColor="text1" w:themeTint="F2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4363" cy="777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0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705" cy="7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9" w:rsidRDefault="007704B9" w:rsidP="007704B9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7704B9" w:rsidRDefault="007704B9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7704B9" w:rsidRDefault="007704B9" w:rsidP="007704B9">
      <w:pPr>
        <w:spacing w:before="240" w:after="240"/>
      </w:pPr>
    </w:p>
    <w:p w:rsidR="007704B9" w:rsidRDefault="007704B9" w:rsidP="007704B9">
      <w:pPr>
        <w:pStyle w:val="Heading1"/>
        <w:spacing w:before="360" w:after="1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TASK: 3(B</w:t>
      </w:r>
      <w:r w:rsidRPr="00655C3F">
        <w:rPr>
          <w:b/>
          <w:sz w:val="36"/>
          <w:szCs w:val="36"/>
          <w:u w:val="single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7704B9" w:rsidRPr="00655C3F" w:rsidTr="006E242E">
        <w:tc>
          <w:tcPr>
            <w:tcW w:w="10457" w:type="dxa"/>
          </w:tcPr>
          <w:p w:rsidR="007704B9" w:rsidRPr="00655C3F" w:rsidRDefault="007704B9" w:rsidP="00442B9D">
            <w:pPr>
              <w:pStyle w:val="ListParagraph"/>
              <w:numPr>
                <w:ilvl w:val="0"/>
                <w:numId w:val="27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  <w:sz w:val="28"/>
                <w:szCs w:val="28"/>
              </w:rPr>
            </w:pP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Create simple procedure to 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ADDPRO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 to add details into “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PRODUCT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” table and display the details of the newly added 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product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>.</w:t>
            </w:r>
          </w:p>
        </w:tc>
      </w:tr>
    </w:tbl>
    <w:p w:rsidR="007704B9" w:rsidRDefault="007704B9" w:rsidP="007704B9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7704B9" w:rsidRDefault="007704B9" w:rsidP="007704B9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B525C9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38"/>
      </w:tblGrid>
      <w:tr w:rsidR="007704B9" w:rsidTr="007704B9">
        <w:trPr>
          <w:trHeight w:val="3387"/>
          <w:jc w:val="center"/>
        </w:trPr>
        <w:tc>
          <w:tcPr>
            <w:tcW w:w="8538" w:type="dxa"/>
          </w:tcPr>
          <w:p w:rsid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ADDPRO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@PI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@PD </w:t>
            </w:r>
            <w:proofErr w:type="spellStart"/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@PP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@PC </w:t>
            </w:r>
            <w:proofErr w:type="spellStart"/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@PS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))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INSERT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INTO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VALUES 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@PI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@PD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@PP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@PC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@PS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7704B9" w:rsidRPr="007704B9" w:rsidRDefault="007704B9" w:rsidP="007704B9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EXEC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ADDPRO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'P0001'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'HEAD AND SHOULDERS'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240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'SHAMPOO'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'S0001'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7704B9" w:rsidRDefault="007704B9" w:rsidP="007704B9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7704B9" w:rsidRDefault="007704B9" w:rsidP="007704B9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RESULT:</w:t>
      </w:r>
    </w:p>
    <w:p w:rsidR="007704B9" w:rsidRDefault="007704B9" w:rsidP="007704B9">
      <w:pPr>
        <w:pStyle w:val="ListParagraph"/>
        <w:spacing w:before="240" w:after="240"/>
        <w:ind w:left="360"/>
        <w:jc w:val="center"/>
        <w:rPr>
          <w:b/>
          <w:color w:val="0D0D0D" w:themeColor="text1" w:themeTint="F2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3947160" cy="7502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0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729" cy="7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9" w:rsidRDefault="007704B9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7704B9" w:rsidRDefault="007704B9" w:rsidP="007704B9">
      <w:pPr>
        <w:pStyle w:val="Heading1"/>
        <w:spacing w:before="360" w:after="1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TASK: 3(</w:t>
      </w:r>
      <w:r w:rsidR="00AD6A95">
        <w:rPr>
          <w:b/>
          <w:sz w:val="36"/>
          <w:szCs w:val="36"/>
          <w:u w:val="single"/>
        </w:rPr>
        <w:t>C</w:t>
      </w:r>
      <w:r w:rsidRPr="00655C3F">
        <w:rPr>
          <w:b/>
          <w:sz w:val="36"/>
          <w:szCs w:val="36"/>
          <w:u w:val="single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7704B9" w:rsidRPr="00655C3F" w:rsidTr="006E242E">
        <w:tc>
          <w:tcPr>
            <w:tcW w:w="10457" w:type="dxa"/>
          </w:tcPr>
          <w:p w:rsidR="007704B9" w:rsidRPr="00655C3F" w:rsidRDefault="007704B9" w:rsidP="00442B9D">
            <w:pPr>
              <w:pStyle w:val="ListParagraph"/>
              <w:numPr>
                <w:ilvl w:val="0"/>
                <w:numId w:val="27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  <w:sz w:val="28"/>
                <w:szCs w:val="28"/>
              </w:rPr>
            </w:pP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Create simple procedure to 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ADDCUST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 to add details into “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CUSTOMER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” table and display the details of the newly added 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customer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>.</w:t>
            </w:r>
          </w:p>
        </w:tc>
      </w:tr>
    </w:tbl>
    <w:p w:rsidR="007704B9" w:rsidRDefault="007704B9" w:rsidP="007704B9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7704B9" w:rsidRDefault="007704B9" w:rsidP="007704B9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B525C9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70"/>
      </w:tblGrid>
      <w:tr w:rsidR="007704B9" w:rsidTr="00AD6A95">
        <w:trPr>
          <w:trHeight w:val="3029"/>
          <w:jc w:val="center"/>
        </w:trPr>
        <w:tc>
          <w:tcPr>
            <w:tcW w:w="7470" w:type="dxa"/>
          </w:tcPr>
          <w:p w:rsidR="00AD6A95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ADDCUST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@CI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AD6A95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@CN </w:t>
            </w:r>
            <w:proofErr w:type="spellStart"/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 w:rsidR="00AD6A95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@CA </w:t>
            </w:r>
            <w:proofErr w:type="spellStart"/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 w:rsidR="00AD6A95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@CC </w:t>
            </w:r>
            <w:proofErr w:type="spellStart"/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7704B9" w:rsidRPr="00AD6A95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@CP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BIGINT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AD6A95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@CM </w:t>
            </w:r>
            <w:proofErr w:type="spellStart"/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 w:rsidR="00AD6A95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@CD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DATE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INSERT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INTO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CUSTOMER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VALUES 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@CI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@CN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@CA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@CC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@CP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@CM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@CD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CUSTOMER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7704B9" w:rsidRPr="007704B9" w:rsidRDefault="007704B9" w:rsidP="007704B9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AD6A95" w:rsidRDefault="007704B9" w:rsidP="007704B9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>EXEC</w:t>
            </w:r>
            <w:r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ADDCUST</w:t>
            </w:r>
            <w:r w:rsidRPr="007704B9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'C0001'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AD6A95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'CHANDRAKANT PANJAL'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AD6A95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</w:p>
          <w:p w:rsidR="00AD6A95" w:rsidRDefault="00AD6A95" w:rsidP="00AD6A95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>
              <w:rPr>
                <w:rFonts w:cs="Consolas"/>
                <w:color w:val="FF0000"/>
                <w:sz w:val="24"/>
                <w:szCs w:val="24"/>
                <w:lang w:val="en-IN"/>
              </w:rPr>
              <w:t xml:space="preserve">'NANA VARACHHA </w:t>
            </w:r>
            <w:r w:rsidR="007704B9"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ROAD'</w:t>
            </w:r>
            <w:r w:rsidR="007704B9"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="007704B9"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'SURAT'</w:t>
            </w:r>
            <w:r w:rsidR="007704B9"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="007704B9" w:rsidRPr="007704B9">
              <w:rPr>
                <w:rFonts w:cs="Consolas"/>
                <w:color w:val="000000"/>
                <w:sz w:val="24"/>
                <w:szCs w:val="24"/>
                <w:lang w:val="en-IN"/>
              </w:rPr>
              <w:t>7865489651</w:t>
            </w:r>
            <w:r w:rsidR="007704B9"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7704B9" w:rsidRPr="007704B9" w:rsidRDefault="007704B9" w:rsidP="00AD6A95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'CHNDZZPANJ@GMAIL.COM'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AD6A95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704B9">
              <w:rPr>
                <w:rFonts w:cs="Consolas"/>
                <w:color w:val="FF0000"/>
                <w:sz w:val="24"/>
                <w:szCs w:val="24"/>
                <w:lang w:val="en-IN"/>
              </w:rPr>
              <w:t>'05-02-1995'</w:t>
            </w:r>
            <w:r w:rsidRPr="007704B9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7704B9" w:rsidRDefault="007704B9" w:rsidP="007704B9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7704B9" w:rsidRDefault="007704B9" w:rsidP="007704B9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RESULT:</w:t>
      </w:r>
    </w:p>
    <w:p w:rsidR="00AD6A95" w:rsidRDefault="00AD6A95" w:rsidP="00AD6A95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7704B9" w:rsidRDefault="00AD6A95" w:rsidP="007704B9">
      <w:pPr>
        <w:pStyle w:val="ListParagraph"/>
        <w:spacing w:before="240" w:after="240"/>
        <w:ind w:left="360"/>
        <w:jc w:val="center"/>
        <w:rPr>
          <w:b/>
          <w:color w:val="0D0D0D" w:themeColor="text1" w:themeTint="F2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433060" cy="6882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0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014" cy="6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95" w:rsidRDefault="00AD6A95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AD6A95" w:rsidRDefault="00AD6A95" w:rsidP="00AD6A95">
      <w:pPr>
        <w:pStyle w:val="Heading1"/>
        <w:spacing w:before="360" w:after="1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TASK: 3(</w:t>
      </w:r>
      <w:r w:rsidR="00252E51">
        <w:rPr>
          <w:b/>
          <w:sz w:val="36"/>
          <w:szCs w:val="36"/>
          <w:u w:val="single"/>
        </w:rPr>
        <w:t>D</w:t>
      </w:r>
      <w:r w:rsidRPr="00655C3F">
        <w:rPr>
          <w:b/>
          <w:sz w:val="36"/>
          <w:szCs w:val="36"/>
          <w:u w:val="single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AD6A95" w:rsidRPr="00655C3F" w:rsidTr="006E242E">
        <w:tc>
          <w:tcPr>
            <w:tcW w:w="10457" w:type="dxa"/>
          </w:tcPr>
          <w:p w:rsidR="00AD6A95" w:rsidRPr="00655C3F" w:rsidRDefault="00AD6A95" w:rsidP="00442B9D">
            <w:pPr>
              <w:pStyle w:val="ListParagraph"/>
              <w:numPr>
                <w:ilvl w:val="0"/>
                <w:numId w:val="27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  <w:sz w:val="28"/>
                <w:szCs w:val="28"/>
              </w:rPr>
            </w:pP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Create simple procedure to 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ADDORDER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 to add details into “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ORDERS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 xml:space="preserve">” table and display the details of the newly added 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>orders</w:t>
            </w:r>
            <w:r w:rsidRPr="00655C3F">
              <w:rPr>
                <w:b/>
                <w:color w:val="0D0D0D" w:themeColor="text1" w:themeTint="F2"/>
                <w:sz w:val="28"/>
                <w:szCs w:val="28"/>
              </w:rPr>
              <w:t>.</w:t>
            </w:r>
            <w:r>
              <w:rPr>
                <w:b/>
                <w:color w:val="0D0D0D" w:themeColor="text1" w:themeTint="F2"/>
                <w:sz w:val="28"/>
                <w:szCs w:val="28"/>
              </w:rPr>
              <w:t xml:space="preserve"> ODATE should be generated automatically as the current date.</w:t>
            </w:r>
          </w:p>
        </w:tc>
      </w:tr>
    </w:tbl>
    <w:p w:rsidR="00AD6A95" w:rsidRDefault="00AD6A95" w:rsidP="00AD6A95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AD6A95" w:rsidRDefault="00AD6A95" w:rsidP="00AD6A95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B525C9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70"/>
      </w:tblGrid>
      <w:tr w:rsidR="00AD6A95" w:rsidTr="006E242E">
        <w:trPr>
          <w:trHeight w:val="3029"/>
          <w:jc w:val="center"/>
        </w:trPr>
        <w:tc>
          <w:tcPr>
            <w:tcW w:w="7470" w:type="dxa"/>
          </w:tcPr>
          <w:p w:rsid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ADDORDER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@OI 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@OC 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@OP 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@OQ 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INSERT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INTO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ORDERS</w:t>
            </w: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VALUES 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>@OI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C4486">
              <w:rPr>
                <w:rFonts w:cs="Consolas"/>
                <w:color w:val="FF00FF"/>
                <w:sz w:val="24"/>
                <w:szCs w:val="24"/>
                <w:lang w:val="en-IN"/>
              </w:rPr>
              <w:t>GETDATE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(),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>@OC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>@OP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>@OQ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ORDERS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9C4486" w:rsidRPr="009C4486" w:rsidRDefault="009C4486" w:rsidP="009C448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AD6A95" w:rsidRPr="009C4486" w:rsidRDefault="009C4486" w:rsidP="009C4486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>EXEC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ADDORDER</w:t>
            </w:r>
            <w:r w:rsidRPr="009C4486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C4486">
              <w:rPr>
                <w:rFonts w:cs="Consolas"/>
                <w:color w:val="FF0000"/>
                <w:sz w:val="24"/>
                <w:szCs w:val="24"/>
                <w:lang w:val="en-IN"/>
              </w:rPr>
              <w:t>'O0015'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C4486">
              <w:rPr>
                <w:rFonts w:cs="Consolas"/>
                <w:color w:val="FF0000"/>
                <w:sz w:val="24"/>
                <w:szCs w:val="24"/>
                <w:lang w:val="en-IN"/>
              </w:rPr>
              <w:t>'C0001'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C4486">
              <w:rPr>
                <w:rFonts w:cs="Consolas"/>
                <w:color w:val="FF0000"/>
                <w:sz w:val="24"/>
                <w:szCs w:val="24"/>
                <w:lang w:val="en-IN"/>
              </w:rPr>
              <w:t>'P0001'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C4486">
              <w:rPr>
                <w:rFonts w:cs="Consolas"/>
                <w:color w:val="000000"/>
                <w:sz w:val="24"/>
                <w:szCs w:val="24"/>
                <w:lang w:val="en-IN"/>
              </w:rPr>
              <w:t>28</w:t>
            </w:r>
            <w:r w:rsidRPr="009C4486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AD6A95" w:rsidRDefault="00AD6A95" w:rsidP="00AD6A95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5B52AB" w:rsidRPr="001B3F1D" w:rsidRDefault="00AD6A95" w:rsidP="001B3F1D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RESULT:</w:t>
      </w:r>
    </w:p>
    <w:p w:rsidR="007704B9" w:rsidRDefault="009C4486" w:rsidP="009C4486">
      <w:pPr>
        <w:pStyle w:val="ListParagraph"/>
        <w:spacing w:before="240" w:after="240"/>
        <w:ind w:left="360"/>
        <w:jc w:val="center"/>
        <w:rPr>
          <w:b/>
          <w:color w:val="0D0D0D" w:themeColor="text1" w:themeTint="F2"/>
          <w:sz w:val="24"/>
          <w:szCs w:val="24"/>
        </w:rPr>
      </w:pPr>
      <w:r w:rsidRPr="009C4486">
        <w:rPr>
          <w:b/>
          <w:color w:val="0D0D0D" w:themeColor="text1" w:themeTint="F2"/>
          <w:sz w:val="24"/>
          <w:szCs w:val="24"/>
        </w:rPr>
        <w:drawing>
          <wp:inline distT="0" distB="0" distL="0" distR="0" wp14:anchorId="27063CAC" wp14:editId="7CC93730">
            <wp:extent cx="3133985" cy="8458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5845" cy="8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86" w:rsidRDefault="009C4486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9C4486" w:rsidRDefault="009C4486" w:rsidP="009C4486">
      <w:pPr>
        <w:pStyle w:val="Heading1"/>
        <w:spacing w:before="360" w:after="120"/>
        <w:rPr>
          <w:b/>
          <w:sz w:val="36"/>
          <w:szCs w:val="36"/>
          <w:u w:val="single"/>
        </w:rPr>
      </w:pPr>
      <w:r w:rsidRPr="009C4486">
        <w:rPr>
          <w:b/>
          <w:sz w:val="36"/>
          <w:szCs w:val="36"/>
          <w:u w:val="single"/>
        </w:rPr>
        <w:lastRenderedPageBreak/>
        <w:t>TASK: 4(A)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442B9D" w:rsidRPr="00442B9D" w:rsidTr="00442B9D">
        <w:tc>
          <w:tcPr>
            <w:tcW w:w="10457" w:type="dxa"/>
          </w:tcPr>
          <w:p w:rsidR="009C4486" w:rsidRPr="00442B9D" w:rsidRDefault="00442B9D" w:rsidP="00442B9D">
            <w:pPr>
              <w:pStyle w:val="ListParagraph"/>
              <w:numPr>
                <w:ilvl w:val="0"/>
                <w:numId w:val="28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  <w:sz w:val="28"/>
                <w:szCs w:val="28"/>
              </w:rPr>
            </w:pPr>
            <w:r w:rsidRPr="00442B9D">
              <w:rPr>
                <w:b/>
                <w:color w:val="0D0D0D" w:themeColor="text1" w:themeTint="F2"/>
                <w:sz w:val="28"/>
                <w:szCs w:val="28"/>
              </w:rPr>
              <w:t>Create function to auto generate 5-character alpha numeric ID that accepts 2 parameters which holds a character and the number. The function should return the ID by concatenating the character, required zeroes and the specific number.</w:t>
            </w:r>
          </w:p>
        </w:tc>
      </w:tr>
    </w:tbl>
    <w:p w:rsidR="009C4486" w:rsidRPr="00AD0488" w:rsidRDefault="00442B9D" w:rsidP="00AD0488">
      <w:pPr>
        <w:pStyle w:val="ListParagraph"/>
        <w:numPr>
          <w:ilvl w:val="0"/>
          <w:numId w:val="29"/>
        </w:numPr>
        <w:spacing w:before="240" w:after="240"/>
        <w:rPr>
          <w:b/>
          <w:color w:val="0D0D0D" w:themeColor="text1" w:themeTint="F2"/>
          <w:sz w:val="28"/>
          <w:szCs w:val="28"/>
        </w:rPr>
      </w:pPr>
      <w:r w:rsidRPr="00AD0488">
        <w:rPr>
          <w:b/>
          <w:color w:val="0D0D0D" w:themeColor="text1" w:themeTint="F2"/>
          <w:sz w:val="28"/>
          <w:szCs w:val="28"/>
        </w:rPr>
        <w:t>What is Function?</w:t>
      </w:r>
    </w:p>
    <w:p w:rsidR="00442B9D" w:rsidRPr="00AD0488" w:rsidRDefault="00442B9D" w:rsidP="00AD0488">
      <w:pPr>
        <w:pStyle w:val="ListParagraph"/>
        <w:numPr>
          <w:ilvl w:val="1"/>
          <w:numId w:val="29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AD0488">
        <w:rPr>
          <w:color w:val="0D0D0D" w:themeColor="text1" w:themeTint="F2"/>
          <w:sz w:val="24"/>
          <w:szCs w:val="24"/>
        </w:rPr>
        <w:t>Function is a process of storing any program in which user gives some input parameters to get a desired output.</w:t>
      </w:r>
    </w:p>
    <w:p w:rsidR="00442B9D" w:rsidRPr="00AD0488" w:rsidRDefault="00442B9D" w:rsidP="00AD0488">
      <w:pPr>
        <w:pStyle w:val="ListParagraph"/>
        <w:numPr>
          <w:ilvl w:val="1"/>
          <w:numId w:val="29"/>
        </w:numPr>
        <w:spacing w:before="240" w:after="240"/>
        <w:ind w:left="1800"/>
        <w:rPr>
          <w:color w:val="0D0D0D" w:themeColor="text1" w:themeTint="F2"/>
          <w:sz w:val="24"/>
          <w:szCs w:val="24"/>
        </w:rPr>
      </w:pPr>
      <w:r w:rsidRPr="00AD0488">
        <w:rPr>
          <w:color w:val="0D0D0D" w:themeColor="text1" w:themeTint="F2"/>
          <w:sz w:val="24"/>
          <w:szCs w:val="24"/>
        </w:rPr>
        <w:t>Using functions, there can be different kind of results:</w:t>
      </w:r>
    </w:p>
    <w:p w:rsidR="00442B9D" w:rsidRPr="00AD0488" w:rsidRDefault="00442B9D" w:rsidP="00AD0488">
      <w:pPr>
        <w:pStyle w:val="ListParagraph"/>
        <w:numPr>
          <w:ilvl w:val="4"/>
          <w:numId w:val="22"/>
        </w:numPr>
        <w:spacing w:before="240" w:after="240"/>
        <w:ind w:left="2344"/>
        <w:rPr>
          <w:color w:val="0D0D0D" w:themeColor="text1" w:themeTint="F2"/>
          <w:sz w:val="24"/>
          <w:szCs w:val="24"/>
        </w:rPr>
      </w:pPr>
      <w:r w:rsidRPr="00AD0488">
        <w:rPr>
          <w:color w:val="0D0D0D" w:themeColor="text1" w:themeTint="F2"/>
          <w:sz w:val="24"/>
          <w:szCs w:val="24"/>
        </w:rPr>
        <w:t>Scalar Function gives single result.</w:t>
      </w:r>
    </w:p>
    <w:p w:rsidR="00442B9D" w:rsidRPr="00AD0488" w:rsidRDefault="00442B9D" w:rsidP="00AD0488">
      <w:pPr>
        <w:pStyle w:val="ListParagraph"/>
        <w:numPr>
          <w:ilvl w:val="4"/>
          <w:numId w:val="22"/>
        </w:numPr>
        <w:spacing w:before="240" w:after="240"/>
        <w:ind w:left="2344"/>
        <w:rPr>
          <w:color w:val="0D0D0D" w:themeColor="text1" w:themeTint="F2"/>
          <w:sz w:val="24"/>
          <w:szCs w:val="24"/>
        </w:rPr>
      </w:pPr>
      <w:r w:rsidRPr="00AD0488">
        <w:rPr>
          <w:color w:val="0D0D0D" w:themeColor="text1" w:themeTint="F2"/>
          <w:sz w:val="24"/>
          <w:szCs w:val="24"/>
        </w:rPr>
        <w:t>Tabular Function gives result in table form.</w:t>
      </w:r>
    </w:p>
    <w:p w:rsidR="00AD0488" w:rsidRDefault="00AD0488" w:rsidP="00AD0488">
      <w:pPr>
        <w:pStyle w:val="ListParagraph"/>
        <w:spacing w:before="240" w:after="240"/>
        <w:ind w:left="1080"/>
      </w:pPr>
    </w:p>
    <w:p w:rsidR="00AD0488" w:rsidRDefault="00AD0488" w:rsidP="001B3F1D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AD0488">
        <w:rPr>
          <w:b/>
          <w:color w:val="0D0D0D" w:themeColor="text1" w:themeTint="F2"/>
          <w:sz w:val="24"/>
          <w:szCs w:val="24"/>
        </w:rPr>
        <w:t>QUERY: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84"/>
      </w:tblGrid>
      <w:tr w:rsidR="001B3F1D" w:rsidTr="001B3F1D">
        <w:trPr>
          <w:trHeight w:val="4704"/>
          <w:jc w:val="center"/>
        </w:trPr>
        <w:tc>
          <w:tcPr>
            <w:tcW w:w="5984" w:type="dxa"/>
          </w:tcPr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FUNCTION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AUTOID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1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@N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RETURNS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)=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CASE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WHEN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@N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&lt;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10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THEN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FF00FF"/>
                <w:sz w:val="24"/>
                <w:szCs w:val="24"/>
                <w:lang w:val="en-IN"/>
              </w:rPr>
              <w:t>CONCAT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@C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FF0000"/>
                <w:sz w:val="24"/>
                <w:szCs w:val="24"/>
                <w:lang w:val="en-IN"/>
              </w:rPr>
              <w:t>'000'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@N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WHEN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@N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&lt;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100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THEN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FF00FF"/>
                <w:sz w:val="24"/>
                <w:szCs w:val="24"/>
                <w:lang w:val="en-IN"/>
              </w:rPr>
              <w:t>CONCAT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@C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FF0000"/>
                <w:sz w:val="24"/>
                <w:szCs w:val="24"/>
                <w:lang w:val="en-IN"/>
              </w:rPr>
              <w:t>'00'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@N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WHEN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@N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&lt;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1000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THEN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FF00FF"/>
                <w:sz w:val="24"/>
                <w:szCs w:val="24"/>
                <w:lang w:val="en-IN"/>
              </w:rPr>
              <w:t>CONCAT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@C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FF0000"/>
                <w:sz w:val="24"/>
                <w:szCs w:val="24"/>
                <w:lang w:val="en-IN"/>
              </w:rPr>
              <w:t>'0'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@N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WHEN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@N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&lt;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10000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THEN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FF00FF"/>
                <w:sz w:val="24"/>
                <w:szCs w:val="24"/>
                <w:lang w:val="en-IN"/>
              </w:rPr>
              <w:t>CONCAT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@C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@N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1B3F1D" w:rsidRPr="001B3F1D" w:rsidRDefault="001B3F1D" w:rsidP="001B3F1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RETURN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</w:t>
            </w:r>
          </w:p>
          <w:p w:rsidR="001B3F1D" w:rsidRPr="001B3F1D" w:rsidRDefault="001B3F1D" w:rsidP="001B3F1D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1B3F1D" w:rsidRPr="001B3F1D" w:rsidRDefault="00B027EC" w:rsidP="001B3F1D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INPUT</w:t>
      </w:r>
      <w:r w:rsidR="001B3F1D">
        <w:rPr>
          <w:b/>
          <w:color w:val="0D0D0D" w:themeColor="text1" w:themeTint="F2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20"/>
      </w:tblGrid>
      <w:tr w:rsidR="001B3F1D" w:rsidTr="00B027EC">
        <w:trPr>
          <w:trHeight w:val="720"/>
          <w:jc w:val="center"/>
        </w:trPr>
        <w:tc>
          <w:tcPr>
            <w:tcW w:w="5720" w:type="dxa"/>
          </w:tcPr>
          <w:p w:rsidR="001B3F1D" w:rsidRPr="001B3F1D" w:rsidRDefault="001B3F1D" w:rsidP="001B3F1D">
            <w:pPr>
              <w:autoSpaceDE w:val="0"/>
              <w:autoSpaceDN w:val="0"/>
              <w:adjustRightInd w:val="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PRINT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DBO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AUTOID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FF0000"/>
                <w:sz w:val="24"/>
                <w:szCs w:val="24"/>
                <w:lang w:val="en-IN"/>
              </w:rPr>
              <w:t>'O'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95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1B3F1D" w:rsidRDefault="001B3F1D" w:rsidP="001B3F1D">
            <w:pPr>
              <w:pStyle w:val="ListParagraph"/>
              <w:spacing w:before="120" w:after="120"/>
              <w:ind w:left="0"/>
              <w:rPr>
                <w:b/>
                <w:color w:val="0D0D0D" w:themeColor="text1" w:themeTint="F2"/>
                <w:sz w:val="24"/>
                <w:szCs w:val="24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PRINT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DBO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AUTOID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FF0000"/>
                <w:sz w:val="24"/>
                <w:szCs w:val="24"/>
                <w:lang w:val="en-IN"/>
              </w:rPr>
              <w:t>'C'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785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</w:tc>
      </w:tr>
      <w:tr w:rsidR="001B3F1D" w:rsidTr="00B027EC">
        <w:trPr>
          <w:trHeight w:val="459"/>
          <w:jc w:val="center"/>
        </w:trPr>
        <w:tc>
          <w:tcPr>
            <w:tcW w:w="5720" w:type="dxa"/>
          </w:tcPr>
          <w:p w:rsidR="001B3F1D" w:rsidRPr="001B3F1D" w:rsidRDefault="001B3F1D" w:rsidP="001B3F1D">
            <w:pPr>
              <w:pStyle w:val="ListParagraph"/>
              <w:spacing w:before="120" w:after="120"/>
              <w:ind w:left="0"/>
              <w:rPr>
                <w:b/>
                <w:color w:val="0D0D0D" w:themeColor="text1" w:themeTint="F2"/>
                <w:sz w:val="24"/>
                <w:szCs w:val="24"/>
              </w:rPr>
            </w:pP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DBO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AUTOID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1B3F1D">
              <w:rPr>
                <w:rFonts w:cs="Consolas"/>
                <w:color w:val="FF0000"/>
                <w:sz w:val="24"/>
                <w:szCs w:val="24"/>
                <w:lang w:val="en-IN"/>
              </w:rPr>
              <w:t>'A'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>95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  <w:r w:rsidRPr="001B3F1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1B3F1D">
              <w:rPr>
                <w:rFonts w:cs="Consolas"/>
                <w:color w:val="FF0000"/>
                <w:sz w:val="24"/>
                <w:szCs w:val="24"/>
                <w:lang w:val="en-IN"/>
              </w:rPr>
              <w:t>'GENERATED ID'</w:t>
            </w:r>
            <w:r w:rsidRPr="001B3F1D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B027EC" w:rsidRDefault="00B027EC" w:rsidP="001B3F1D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B027EC" w:rsidRDefault="00B027EC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1B3F1D" w:rsidRDefault="00B027EC" w:rsidP="00B027EC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lastRenderedPageBreak/>
        <w:t>RESULT-1:</w:t>
      </w:r>
    </w:p>
    <w:p w:rsidR="00B027EC" w:rsidRDefault="00B027EC" w:rsidP="00B027EC">
      <w:pPr>
        <w:pStyle w:val="ListParagraph"/>
        <w:spacing w:before="240" w:after="240"/>
        <w:ind w:left="360"/>
        <w:jc w:val="center"/>
        <w:rPr>
          <w:b/>
          <w:color w:val="0D0D0D" w:themeColor="text1" w:themeTint="F2"/>
          <w:sz w:val="24"/>
          <w:szCs w:val="24"/>
        </w:rPr>
      </w:pPr>
      <w:r w:rsidRPr="00B027EC">
        <w:rPr>
          <w:b/>
          <w:color w:val="0D0D0D" w:themeColor="text1" w:themeTint="F2"/>
          <w:sz w:val="24"/>
          <w:szCs w:val="24"/>
        </w:rPr>
        <w:drawing>
          <wp:inline distT="0" distB="0" distL="0" distR="0" wp14:anchorId="1DE1F769" wp14:editId="359967E3">
            <wp:extent cx="2889115" cy="6858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1675" cy="6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EC" w:rsidRDefault="00B027EC" w:rsidP="00B027EC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RESULT-2:</w:t>
      </w:r>
    </w:p>
    <w:p w:rsidR="00B027EC" w:rsidRDefault="00B027EC" w:rsidP="00B027EC">
      <w:pPr>
        <w:pStyle w:val="ListParagraph"/>
        <w:spacing w:before="240" w:after="240"/>
        <w:ind w:left="360"/>
        <w:jc w:val="center"/>
        <w:rPr>
          <w:b/>
          <w:color w:val="0D0D0D" w:themeColor="text1" w:themeTint="F2"/>
          <w:sz w:val="24"/>
          <w:szCs w:val="24"/>
        </w:rPr>
      </w:pPr>
      <w:r w:rsidRPr="00B027EC">
        <w:rPr>
          <w:b/>
          <w:color w:val="0D0D0D" w:themeColor="text1" w:themeTint="F2"/>
          <w:sz w:val="24"/>
          <w:szCs w:val="24"/>
        </w:rPr>
        <w:drawing>
          <wp:inline distT="0" distB="0" distL="0" distR="0" wp14:anchorId="0AC2CF27" wp14:editId="78F86384">
            <wp:extent cx="2209800" cy="8433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2588" cy="8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7E" w:rsidRDefault="007A747E" w:rsidP="00B027EC">
      <w:pPr>
        <w:pStyle w:val="ListParagraph"/>
        <w:spacing w:before="240" w:after="240"/>
        <w:ind w:left="360"/>
        <w:jc w:val="center"/>
        <w:rPr>
          <w:b/>
          <w:color w:val="0D0D0D" w:themeColor="text1" w:themeTint="F2"/>
          <w:sz w:val="24"/>
          <w:szCs w:val="24"/>
        </w:rPr>
      </w:pPr>
    </w:p>
    <w:p w:rsidR="00B027EC" w:rsidRDefault="00B027EC" w:rsidP="00B027EC">
      <w:pPr>
        <w:pStyle w:val="Heading1"/>
        <w:spacing w:before="360" w:after="120"/>
        <w:rPr>
          <w:b/>
          <w:sz w:val="36"/>
          <w:szCs w:val="36"/>
          <w:u w:val="single"/>
        </w:rPr>
      </w:pPr>
      <w:r w:rsidRPr="00B027EC">
        <w:rPr>
          <w:b/>
          <w:sz w:val="36"/>
          <w:szCs w:val="36"/>
          <w:u w:val="single"/>
        </w:rPr>
        <w:t>TASK: 4(B)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B027EC" w:rsidRPr="00B027EC" w:rsidTr="00B027EC">
        <w:tc>
          <w:tcPr>
            <w:tcW w:w="10457" w:type="dxa"/>
          </w:tcPr>
          <w:p w:rsidR="00B027EC" w:rsidRPr="00B027EC" w:rsidRDefault="00B027EC" w:rsidP="00B027EC">
            <w:pPr>
              <w:pStyle w:val="ListParagraph"/>
              <w:numPr>
                <w:ilvl w:val="0"/>
                <w:numId w:val="30"/>
              </w:numPr>
              <w:spacing w:before="240" w:after="240"/>
              <w:ind w:left="360"/>
              <w:jc w:val="both"/>
              <w:rPr>
                <w:b/>
                <w:color w:val="0D0D0D" w:themeColor="text1" w:themeTint="F2"/>
                <w:sz w:val="28"/>
                <w:szCs w:val="28"/>
              </w:rPr>
            </w:pPr>
            <w:r w:rsidRPr="00B027EC">
              <w:rPr>
                <w:b/>
                <w:color w:val="0D0D0D" w:themeColor="text1" w:themeTint="F2"/>
                <w:sz w:val="28"/>
                <w:szCs w:val="28"/>
              </w:rPr>
              <w:t>Drop and recreate the procedures in which the ID should be automatically created using the above function and new sequence.</w:t>
            </w:r>
          </w:p>
        </w:tc>
      </w:tr>
    </w:tbl>
    <w:p w:rsidR="004F6A6D" w:rsidRDefault="004F6A6D" w:rsidP="004F6A6D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 w:rsidRPr="004F6A6D">
        <w:rPr>
          <w:b/>
          <w:color w:val="0D0D0D" w:themeColor="text1" w:themeTint="F2"/>
          <w:sz w:val="24"/>
          <w:szCs w:val="24"/>
        </w:rPr>
        <w:t>QUERY TO DROP THE PROCEDURES: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93"/>
      </w:tblGrid>
      <w:tr w:rsidR="004F6A6D" w:rsidTr="004F6A6D">
        <w:trPr>
          <w:trHeight w:val="1704"/>
          <w:jc w:val="center"/>
        </w:trPr>
        <w:tc>
          <w:tcPr>
            <w:tcW w:w="4293" w:type="dxa"/>
          </w:tcPr>
          <w:p w:rsidR="004F6A6D" w:rsidRPr="004F6A6D" w:rsidRDefault="004F6A6D" w:rsidP="004F6A6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4F6A6D">
              <w:rPr>
                <w:rFonts w:cs="Consolas"/>
                <w:color w:val="0000FF"/>
                <w:sz w:val="24"/>
                <w:szCs w:val="24"/>
                <w:lang w:val="en-IN"/>
              </w:rPr>
              <w:t>DROP</w:t>
            </w:r>
            <w:r w:rsidRPr="004F6A6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4F6A6D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4F6A6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ADDSUPPLIER</w:t>
            </w:r>
            <w:r w:rsidRPr="004F6A6D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4F6A6D" w:rsidRPr="004F6A6D" w:rsidRDefault="004F6A6D" w:rsidP="004F6A6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4F6A6D">
              <w:rPr>
                <w:rFonts w:cs="Consolas"/>
                <w:color w:val="0000FF"/>
                <w:sz w:val="24"/>
                <w:szCs w:val="24"/>
                <w:lang w:val="en-IN"/>
              </w:rPr>
              <w:t>DROP</w:t>
            </w:r>
            <w:r w:rsidRPr="004F6A6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4F6A6D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4F6A6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ADDPRO</w:t>
            </w:r>
            <w:r w:rsidRPr="004F6A6D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4F6A6D" w:rsidRPr="004F6A6D" w:rsidRDefault="004F6A6D" w:rsidP="004F6A6D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4F6A6D">
              <w:rPr>
                <w:rFonts w:cs="Consolas"/>
                <w:color w:val="0000FF"/>
                <w:sz w:val="24"/>
                <w:szCs w:val="24"/>
                <w:lang w:val="en-IN"/>
              </w:rPr>
              <w:t>DROP</w:t>
            </w:r>
            <w:r w:rsidRPr="004F6A6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4F6A6D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4F6A6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ADDCUST</w:t>
            </w:r>
            <w:r w:rsidRPr="004F6A6D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4F6A6D" w:rsidRPr="004F6A6D" w:rsidRDefault="004F6A6D" w:rsidP="004F6A6D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4F6A6D">
              <w:rPr>
                <w:rFonts w:cs="Consolas"/>
                <w:color w:val="0000FF"/>
                <w:sz w:val="24"/>
                <w:szCs w:val="24"/>
                <w:lang w:val="en-IN"/>
              </w:rPr>
              <w:t>DROP</w:t>
            </w:r>
            <w:r w:rsidRPr="004F6A6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4F6A6D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4F6A6D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ADDORDER</w:t>
            </w:r>
            <w:r w:rsidRPr="004F6A6D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4F6A6D" w:rsidRDefault="00E52071" w:rsidP="00E52071">
      <w:pPr>
        <w:pStyle w:val="ListParagraph"/>
        <w:numPr>
          <w:ilvl w:val="0"/>
          <w:numId w:val="31"/>
        </w:numPr>
        <w:spacing w:before="240" w:after="240"/>
        <w:ind w:left="723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What is Sequence?</w:t>
      </w:r>
    </w:p>
    <w:p w:rsidR="00E52071" w:rsidRPr="00E52071" w:rsidRDefault="00E52071" w:rsidP="00E52071">
      <w:pPr>
        <w:pStyle w:val="ListParagraph"/>
        <w:numPr>
          <w:ilvl w:val="1"/>
          <w:numId w:val="31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 w:rsidRPr="00E52071">
        <w:rPr>
          <w:color w:val="0D0D0D" w:themeColor="text1" w:themeTint="F2"/>
          <w:sz w:val="24"/>
          <w:szCs w:val="24"/>
        </w:rPr>
        <w:t>Sequence</w:t>
      </w:r>
      <w:r>
        <w:rPr>
          <w:b/>
          <w:color w:val="0D0D0D" w:themeColor="text1" w:themeTint="F2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</w:rPr>
        <w:t>is a process of generating numeric values automatically and to produce unique values.</w:t>
      </w:r>
    </w:p>
    <w:p w:rsidR="00E52071" w:rsidRPr="003E73A3" w:rsidRDefault="00E52071" w:rsidP="00E52071">
      <w:pPr>
        <w:pStyle w:val="ListParagraph"/>
        <w:numPr>
          <w:ilvl w:val="1"/>
          <w:numId w:val="31"/>
        </w:numPr>
        <w:spacing w:before="240" w:after="240"/>
        <w:rPr>
          <w:b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It is used to avoid repeatability and maintain uniqueness in the data.</w:t>
      </w:r>
    </w:p>
    <w:p w:rsidR="003E73A3" w:rsidRDefault="003E73A3" w:rsidP="003E73A3">
      <w:pPr>
        <w:pStyle w:val="ListParagraph"/>
        <w:spacing w:before="240" w:after="240"/>
        <w:ind w:left="1800"/>
        <w:rPr>
          <w:b/>
          <w:color w:val="0D0D0D" w:themeColor="text1" w:themeTint="F2"/>
          <w:sz w:val="24"/>
          <w:szCs w:val="24"/>
        </w:rPr>
      </w:pPr>
    </w:p>
    <w:p w:rsidR="007A747E" w:rsidRPr="00380BF9" w:rsidRDefault="007A747E" w:rsidP="003E73A3">
      <w:pPr>
        <w:pStyle w:val="ListParagraph"/>
        <w:spacing w:before="240" w:after="240"/>
        <w:ind w:left="1800"/>
        <w:rPr>
          <w:b/>
          <w:color w:val="0D0D0D" w:themeColor="text1" w:themeTint="F2"/>
          <w:sz w:val="24"/>
          <w:szCs w:val="24"/>
        </w:rPr>
      </w:pPr>
    </w:p>
    <w:p w:rsidR="00380BF9" w:rsidRPr="006E242E" w:rsidRDefault="006E242E" w:rsidP="003E73A3">
      <w:pPr>
        <w:pStyle w:val="ListParagraph"/>
        <w:numPr>
          <w:ilvl w:val="0"/>
          <w:numId w:val="32"/>
        </w:numPr>
        <w:spacing w:before="240" w:after="240"/>
        <w:rPr>
          <w:b/>
          <w:color w:val="0D0D0D" w:themeColor="text1" w:themeTint="F2"/>
          <w:sz w:val="24"/>
          <w:szCs w:val="24"/>
          <w:u w:val="single"/>
        </w:rPr>
      </w:pPr>
      <w:r w:rsidRPr="006E242E">
        <w:rPr>
          <w:b/>
          <w:color w:val="0D0D0D" w:themeColor="text1" w:themeTint="F2"/>
          <w:sz w:val="26"/>
          <w:szCs w:val="26"/>
          <w:u w:val="single"/>
        </w:rPr>
        <w:t>SUPPLIER Table:</w:t>
      </w:r>
    </w:p>
    <w:p w:rsidR="006E242E" w:rsidRDefault="006E242E" w:rsidP="006E242E">
      <w:pPr>
        <w:pStyle w:val="ListParagraph"/>
        <w:spacing w:before="240" w:after="240"/>
        <w:ind w:left="1080"/>
        <w:rPr>
          <w:b/>
          <w:color w:val="0D0D0D" w:themeColor="text1" w:themeTint="F2"/>
          <w:sz w:val="24"/>
          <w:szCs w:val="24"/>
        </w:rPr>
      </w:pPr>
    </w:p>
    <w:p w:rsidR="006E242E" w:rsidRDefault="006E242E" w:rsidP="006E242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QUERY TO CREATE SEQUENCE FOR SUPPLIER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74"/>
      </w:tblGrid>
      <w:tr w:rsidR="006E242E" w:rsidTr="006E242E">
        <w:trPr>
          <w:trHeight w:val="1585"/>
          <w:jc w:val="center"/>
        </w:trPr>
        <w:tc>
          <w:tcPr>
            <w:tcW w:w="3274" w:type="dxa"/>
          </w:tcPr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SEQUENCE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SNUM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START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WITH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1</w:t>
            </w:r>
          </w:p>
          <w:p w:rsidR="006E242E" w:rsidRPr="006E242E" w:rsidRDefault="006E242E" w:rsidP="006E242E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INCREMENT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BY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1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6E242E" w:rsidRDefault="006E242E" w:rsidP="006E242E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6E242E" w:rsidRDefault="006E242E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7A747E" w:rsidRDefault="007A747E" w:rsidP="007A747E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7A747E" w:rsidRDefault="007A747E" w:rsidP="007A747E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6E242E" w:rsidRDefault="006E242E" w:rsidP="006E242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QUERY TO CREATE PROCEDURE FOR SUPPLIER TABLE BY GENERATING SID AUTOMATICALLY: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50"/>
      </w:tblGrid>
      <w:tr w:rsidR="006E242E" w:rsidTr="002C6AF2">
        <w:trPr>
          <w:trHeight w:val="7140"/>
          <w:jc w:val="center"/>
        </w:trPr>
        <w:tc>
          <w:tcPr>
            <w:tcW w:w="8250" w:type="dxa"/>
          </w:tcPr>
          <w:p w:rsid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ADDSUPPLIER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@N </w:t>
            </w:r>
            <w:proofErr w:type="spellStart"/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</w:p>
          <w:p w:rsid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@A </w:t>
            </w:r>
            <w:proofErr w:type="spellStart"/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 </w:t>
            </w:r>
            <w:proofErr w:type="spellStart"/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BIGINT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@M </w:t>
            </w:r>
            <w:proofErr w:type="spellStart"/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))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SET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 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NEXT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VALUE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FOR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SNUM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SET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DBO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="002C6AF2">
              <w:rPr>
                <w:rFonts w:cs="Consolas"/>
                <w:color w:val="000000"/>
                <w:sz w:val="24"/>
                <w:szCs w:val="24"/>
                <w:lang w:val="en-IN"/>
              </w:rPr>
              <w:t>AUTO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ID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FF0000"/>
                <w:sz w:val="24"/>
                <w:szCs w:val="24"/>
                <w:lang w:val="en-IN"/>
              </w:rPr>
              <w:t>'S'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@I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INSERT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INTO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SUPPLIER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VALUES 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@ID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@N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@A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@C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@P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@M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SUPPLIER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6E242E" w:rsidRPr="006E242E" w:rsidRDefault="006E242E" w:rsidP="006E242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2C6AF2" w:rsidRDefault="006E242E" w:rsidP="006E242E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EXEC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ADDSUPPLIER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FF0000"/>
                <w:sz w:val="24"/>
                <w:szCs w:val="24"/>
                <w:lang w:val="en-IN"/>
              </w:rPr>
              <w:t>'ROYAL SUPPLIERS'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2C6AF2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FF0000"/>
                <w:sz w:val="24"/>
                <w:szCs w:val="24"/>
                <w:lang w:val="en-IN"/>
              </w:rPr>
              <w:t>'SECTOR-12, MATHURA ROAD'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6E242E" w:rsidRPr="006E242E" w:rsidRDefault="006E242E" w:rsidP="006E242E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6E242E">
              <w:rPr>
                <w:rFonts w:cs="Consolas"/>
                <w:color w:val="FF0000"/>
                <w:sz w:val="24"/>
                <w:szCs w:val="24"/>
                <w:lang w:val="en-IN"/>
              </w:rPr>
              <w:t>'VARANASI'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2C6AF2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9865742365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2C6AF2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FF0000"/>
                <w:sz w:val="24"/>
                <w:szCs w:val="24"/>
                <w:lang w:val="en-IN"/>
              </w:rPr>
              <w:t>'ROYALSUPP@GMAIL.COM'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2C6AF2" w:rsidRDefault="002C6AF2" w:rsidP="002C6AF2">
      <w:pPr>
        <w:pStyle w:val="ListParagraph"/>
        <w:spacing w:before="240" w:after="240"/>
        <w:ind w:left="1080"/>
        <w:rPr>
          <w:b/>
          <w:color w:val="0D0D0D" w:themeColor="text1" w:themeTint="F2"/>
          <w:sz w:val="24"/>
          <w:szCs w:val="24"/>
        </w:rPr>
      </w:pPr>
    </w:p>
    <w:p w:rsidR="006E242E" w:rsidRDefault="002C6AF2" w:rsidP="002C6AF2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RESULT:</w:t>
      </w:r>
    </w:p>
    <w:p w:rsidR="002C6AF2" w:rsidRDefault="002C6AF2" w:rsidP="002C6AF2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  <w:r w:rsidRPr="002C6AF2">
        <w:rPr>
          <w:b/>
          <w:color w:val="0D0D0D" w:themeColor="text1" w:themeTint="F2"/>
          <w:sz w:val="24"/>
          <w:szCs w:val="24"/>
        </w:rPr>
        <w:drawing>
          <wp:inline distT="0" distB="0" distL="0" distR="0" wp14:anchorId="45CDDFCF" wp14:editId="58FD61C1">
            <wp:extent cx="5410200" cy="5971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3609" cy="6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F2" w:rsidRDefault="002C6AF2" w:rsidP="002C6AF2">
      <w:pPr>
        <w:pStyle w:val="ListParagraph"/>
        <w:spacing w:before="240" w:after="240"/>
        <w:ind w:left="0"/>
        <w:rPr>
          <w:b/>
          <w:color w:val="0D0D0D" w:themeColor="text1" w:themeTint="F2"/>
          <w:sz w:val="24"/>
          <w:szCs w:val="24"/>
        </w:rPr>
      </w:pPr>
    </w:p>
    <w:p w:rsidR="007A747E" w:rsidRDefault="007A747E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7A747E" w:rsidRPr="006E242E" w:rsidRDefault="007A747E" w:rsidP="007A747E">
      <w:pPr>
        <w:pStyle w:val="ListParagraph"/>
        <w:numPr>
          <w:ilvl w:val="0"/>
          <w:numId w:val="32"/>
        </w:numPr>
        <w:spacing w:before="240" w:after="240"/>
        <w:rPr>
          <w:b/>
          <w:color w:val="0D0D0D" w:themeColor="text1" w:themeTint="F2"/>
          <w:sz w:val="24"/>
          <w:szCs w:val="24"/>
          <w:u w:val="single"/>
        </w:rPr>
      </w:pPr>
      <w:r>
        <w:rPr>
          <w:b/>
          <w:color w:val="0D0D0D" w:themeColor="text1" w:themeTint="F2"/>
          <w:sz w:val="26"/>
          <w:szCs w:val="26"/>
          <w:u w:val="single"/>
        </w:rPr>
        <w:lastRenderedPageBreak/>
        <w:t>PRODUCT</w:t>
      </w:r>
      <w:r w:rsidRPr="006E242E">
        <w:rPr>
          <w:b/>
          <w:color w:val="0D0D0D" w:themeColor="text1" w:themeTint="F2"/>
          <w:sz w:val="26"/>
          <w:szCs w:val="26"/>
          <w:u w:val="single"/>
        </w:rPr>
        <w:t xml:space="preserve"> Table:</w:t>
      </w:r>
    </w:p>
    <w:p w:rsidR="007A747E" w:rsidRDefault="007A747E" w:rsidP="007A747E">
      <w:pPr>
        <w:pStyle w:val="ListParagraph"/>
        <w:spacing w:before="240" w:after="240"/>
        <w:ind w:left="1080"/>
        <w:rPr>
          <w:b/>
          <w:color w:val="0D0D0D" w:themeColor="text1" w:themeTint="F2"/>
          <w:sz w:val="24"/>
          <w:szCs w:val="24"/>
        </w:rPr>
      </w:pPr>
    </w:p>
    <w:p w:rsidR="007A747E" w:rsidRDefault="007A747E" w:rsidP="007A747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QUERY TO CREATE SEQUENCE FOR </w:t>
      </w:r>
      <w:r>
        <w:rPr>
          <w:b/>
          <w:color w:val="0D0D0D" w:themeColor="text1" w:themeTint="F2"/>
          <w:sz w:val="24"/>
          <w:szCs w:val="24"/>
        </w:rPr>
        <w:t>PRODUCT</w:t>
      </w:r>
      <w:r>
        <w:rPr>
          <w:b/>
          <w:color w:val="0D0D0D" w:themeColor="text1" w:themeTint="F2"/>
          <w:sz w:val="24"/>
          <w:szCs w:val="24"/>
        </w:rPr>
        <w:t xml:space="preserve">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74"/>
      </w:tblGrid>
      <w:tr w:rsidR="007A747E" w:rsidTr="008E7E76">
        <w:trPr>
          <w:trHeight w:val="1585"/>
          <w:jc w:val="center"/>
        </w:trPr>
        <w:tc>
          <w:tcPr>
            <w:tcW w:w="3274" w:type="dxa"/>
          </w:tcPr>
          <w:p w:rsidR="007A747E" w:rsidRPr="006E242E" w:rsidRDefault="007A747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SEQUENCE</w:t>
            </w: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NUM</w:t>
            </w:r>
          </w:p>
          <w:p w:rsidR="007A747E" w:rsidRPr="006E242E" w:rsidRDefault="007A747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</w:p>
          <w:p w:rsidR="007A747E" w:rsidRPr="006E242E" w:rsidRDefault="007A747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START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WITH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1</w:t>
            </w:r>
          </w:p>
          <w:p w:rsidR="007A747E" w:rsidRPr="006E242E" w:rsidRDefault="007A747E" w:rsidP="008E7E76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INCREMENT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BY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1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7A747E" w:rsidRDefault="007A747E" w:rsidP="007A747E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7A747E" w:rsidRDefault="007A747E" w:rsidP="007A747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QUERY TO CREATE PROCEDURE FOR </w:t>
      </w:r>
      <w:r>
        <w:rPr>
          <w:b/>
          <w:color w:val="0D0D0D" w:themeColor="text1" w:themeTint="F2"/>
          <w:sz w:val="24"/>
          <w:szCs w:val="24"/>
        </w:rPr>
        <w:t>PRODUCT TABLE BY GENERATING P</w:t>
      </w:r>
      <w:r>
        <w:rPr>
          <w:b/>
          <w:color w:val="0D0D0D" w:themeColor="text1" w:themeTint="F2"/>
          <w:sz w:val="24"/>
          <w:szCs w:val="24"/>
        </w:rPr>
        <w:t>ID AUTOMATICALLY: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86"/>
      </w:tblGrid>
      <w:tr w:rsidR="007A747E" w:rsidTr="00994A5E">
        <w:trPr>
          <w:trHeight w:val="6313"/>
          <w:jc w:val="center"/>
        </w:trPr>
        <w:tc>
          <w:tcPr>
            <w:tcW w:w="7686" w:type="dxa"/>
          </w:tcPr>
          <w:p w:rsid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ADDPRO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@PD </w:t>
            </w:r>
            <w:proofErr w:type="spellStart"/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@PP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@PC </w:t>
            </w:r>
            <w:proofErr w:type="spellStart"/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@PS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))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</w:p>
          <w:p w:rsid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8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SET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 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NEXT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VALUE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FOR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PNUM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SET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DBO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AUTOID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A747E">
              <w:rPr>
                <w:rFonts w:cs="Consolas"/>
                <w:color w:val="FF0000"/>
                <w:sz w:val="24"/>
                <w:szCs w:val="24"/>
                <w:lang w:val="en-IN"/>
              </w:rPr>
              <w:t>'P'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@I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INSERT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INTO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VALUES 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@ID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@PD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@PP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@PC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@PS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PRODUCT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7A747E" w:rsidRPr="007A747E" w:rsidRDefault="007A747E" w:rsidP="007A747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7A747E" w:rsidRPr="007A747E" w:rsidRDefault="007A747E" w:rsidP="007A747E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>EXEC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ADDPRO</w:t>
            </w:r>
            <w:r w:rsidRPr="007A747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FF0000"/>
                <w:sz w:val="24"/>
                <w:szCs w:val="24"/>
                <w:lang w:val="en-IN"/>
              </w:rPr>
              <w:t>'HEAD AND SHOULDERS'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994A5E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000000"/>
                <w:sz w:val="24"/>
                <w:szCs w:val="24"/>
                <w:lang w:val="en-IN"/>
              </w:rPr>
              <w:t>240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994A5E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FF0000"/>
                <w:sz w:val="24"/>
                <w:szCs w:val="24"/>
                <w:lang w:val="en-IN"/>
              </w:rPr>
              <w:t>'SHAMPOO'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="00994A5E"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7A747E">
              <w:rPr>
                <w:rFonts w:cs="Consolas"/>
                <w:color w:val="FF0000"/>
                <w:sz w:val="24"/>
                <w:szCs w:val="24"/>
                <w:lang w:val="en-IN"/>
              </w:rPr>
              <w:t>'S0001'</w:t>
            </w:r>
            <w:r w:rsidRPr="007A747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7A747E" w:rsidRDefault="007A747E" w:rsidP="007A747E">
      <w:pPr>
        <w:pStyle w:val="ListParagraph"/>
        <w:spacing w:before="240" w:after="240"/>
        <w:ind w:left="1080"/>
        <w:rPr>
          <w:b/>
          <w:color w:val="0D0D0D" w:themeColor="text1" w:themeTint="F2"/>
          <w:sz w:val="24"/>
          <w:szCs w:val="24"/>
        </w:rPr>
      </w:pPr>
    </w:p>
    <w:p w:rsidR="007A747E" w:rsidRDefault="007A747E" w:rsidP="007A747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RESULT:</w:t>
      </w:r>
    </w:p>
    <w:p w:rsidR="007A747E" w:rsidRDefault="007A747E" w:rsidP="007A747E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  <w:r w:rsidRPr="007A747E">
        <w:rPr>
          <w:b/>
          <w:color w:val="0D0D0D" w:themeColor="text1" w:themeTint="F2"/>
          <w:sz w:val="24"/>
          <w:szCs w:val="24"/>
        </w:rPr>
        <w:drawing>
          <wp:inline distT="0" distB="0" distL="0" distR="0" wp14:anchorId="77B96C7E" wp14:editId="0597B99F">
            <wp:extent cx="3763898" cy="67818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08" cy="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5E" w:rsidRDefault="00994A5E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994A5E" w:rsidRPr="006E242E" w:rsidRDefault="00994A5E" w:rsidP="00994A5E">
      <w:pPr>
        <w:pStyle w:val="ListParagraph"/>
        <w:numPr>
          <w:ilvl w:val="0"/>
          <w:numId w:val="32"/>
        </w:numPr>
        <w:spacing w:before="240" w:after="240"/>
        <w:rPr>
          <w:b/>
          <w:color w:val="0D0D0D" w:themeColor="text1" w:themeTint="F2"/>
          <w:sz w:val="24"/>
          <w:szCs w:val="24"/>
          <w:u w:val="single"/>
        </w:rPr>
      </w:pPr>
      <w:r>
        <w:rPr>
          <w:b/>
          <w:color w:val="0D0D0D" w:themeColor="text1" w:themeTint="F2"/>
          <w:sz w:val="26"/>
          <w:szCs w:val="26"/>
          <w:u w:val="single"/>
        </w:rPr>
        <w:lastRenderedPageBreak/>
        <w:t>CUSTOMER</w:t>
      </w:r>
      <w:r w:rsidRPr="006E242E">
        <w:rPr>
          <w:b/>
          <w:color w:val="0D0D0D" w:themeColor="text1" w:themeTint="F2"/>
          <w:sz w:val="26"/>
          <w:szCs w:val="26"/>
          <w:u w:val="single"/>
        </w:rPr>
        <w:t xml:space="preserve"> Table:</w:t>
      </w:r>
    </w:p>
    <w:p w:rsidR="00994A5E" w:rsidRDefault="00994A5E" w:rsidP="00994A5E">
      <w:pPr>
        <w:pStyle w:val="ListParagraph"/>
        <w:spacing w:before="240" w:after="240"/>
        <w:ind w:left="1080"/>
        <w:rPr>
          <w:b/>
          <w:color w:val="0D0D0D" w:themeColor="text1" w:themeTint="F2"/>
          <w:sz w:val="24"/>
          <w:szCs w:val="24"/>
        </w:rPr>
      </w:pPr>
    </w:p>
    <w:p w:rsidR="00994A5E" w:rsidRDefault="00994A5E" w:rsidP="00994A5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QUERY TO CREATE SEQUENCE FOR </w:t>
      </w:r>
      <w:r>
        <w:rPr>
          <w:b/>
          <w:color w:val="0D0D0D" w:themeColor="text1" w:themeTint="F2"/>
          <w:sz w:val="24"/>
          <w:szCs w:val="24"/>
        </w:rPr>
        <w:t>CUSTOMER</w:t>
      </w:r>
      <w:r>
        <w:rPr>
          <w:b/>
          <w:color w:val="0D0D0D" w:themeColor="text1" w:themeTint="F2"/>
          <w:sz w:val="24"/>
          <w:szCs w:val="24"/>
        </w:rPr>
        <w:t xml:space="preserve">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74"/>
      </w:tblGrid>
      <w:tr w:rsidR="00994A5E" w:rsidTr="008E7E76">
        <w:trPr>
          <w:trHeight w:val="1585"/>
          <w:jc w:val="center"/>
        </w:trPr>
        <w:tc>
          <w:tcPr>
            <w:tcW w:w="3274" w:type="dxa"/>
          </w:tcPr>
          <w:p w:rsidR="00994A5E" w:rsidRPr="006E242E" w:rsidRDefault="00994A5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SEQUENCE</w:t>
            </w: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NUM</w:t>
            </w:r>
          </w:p>
          <w:p w:rsidR="00994A5E" w:rsidRPr="006E242E" w:rsidRDefault="00994A5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</w:p>
          <w:p w:rsidR="00994A5E" w:rsidRPr="006E242E" w:rsidRDefault="00994A5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START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WITH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1</w:t>
            </w:r>
          </w:p>
          <w:p w:rsidR="00994A5E" w:rsidRPr="006E242E" w:rsidRDefault="00994A5E" w:rsidP="008E7E76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INCREMENT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BY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1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994A5E" w:rsidRDefault="00994A5E" w:rsidP="00994A5E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994A5E" w:rsidRDefault="00994A5E" w:rsidP="00994A5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QUERY TO CREATE PROCEDURE FOR </w:t>
      </w:r>
      <w:r>
        <w:rPr>
          <w:b/>
          <w:color w:val="0D0D0D" w:themeColor="text1" w:themeTint="F2"/>
          <w:sz w:val="24"/>
          <w:szCs w:val="24"/>
        </w:rPr>
        <w:t>CUSTOMER TABLE BY GENERATING C</w:t>
      </w:r>
      <w:r>
        <w:rPr>
          <w:b/>
          <w:color w:val="0D0D0D" w:themeColor="text1" w:themeTint="F2"/>
          <w:sz w:val="24"/>
          <w:szCs w:val="24"/>
        </w:rPr>
        <w:t>ID AUTOMATICALLY: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8"/>
      </w:tblGrid>
      <w:tr w:rsidR="00994A5E" w:rsidTr="008E7E76">
        <w:trPr>
          <w:trHeight w:val="6445"/>
          <w:jc w:val="center"/>
        </w:trPr>
        <w:tc>
          <w:tcPr>
            <w:tcW w:w="8058" w:type="dxa"/>
          </w:tcPr>
          <w:p w:rsid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ADDCUST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@CN </w:t>
            </w:r>
            <w:proofErr w:type="spellStart"/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@CA </w:t>
            </w:r>
            <w:proofErr w:type="spellStart"/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@CC </w:t>
            </w:r>
            <w:proofErr w:type="spellStart"/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30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@CP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BIGINT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@CM </w:t>
            </w:r>
            <w:proofErr w:type="spellStart"/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nVARCHAR</w:t>
            </w:r>
            <w:proofErr w:type="spellEnd"/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50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@CD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DATE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SET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NEXT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VALUE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FOR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CNUM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SET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DBO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AUTOID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'C'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@I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INSERT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INTO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CUSTOMER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VALUES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@ID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@CN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@CA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@CC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@CP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@CM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@CD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CUSTOMER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994A5E" w:rsidRDefault="00994A5E" w:rsidP="00994A5E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994A5E" w:rsidRPr="00994A5E" w:rsidRDefault="00994A5E" w:rsidP="00994A5E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</w:p>
          <w:p w:rsidR="00994A5E" w:rsidRDefault="00994A5E" w:rsidP="00994A5E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EXEC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ADDCUST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'CHANDRAKANT PANJAL'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</w:p>
          <w:p w:rsidR="00994A5E" w:rsidRDefault="00994A5E" w:rsidP="00994A5E">
            <w:pPr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'NANA VARACHHA ROAD'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'SURAT'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7865489651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</w:p>
          <w:p w:rsidR="00994A5E" w:rsidRPr="00994A5E" w:rsidRDefault="00994A5E" w:rsidP="00994A5E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'CHNDZZPANJ@GMAIL.COM'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'05-02-1995'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994A5E" w:rsidRDefault="00994A5E" w:rsidP="00994A5E">
      <w:pPr>
        <w:pStyle w:val="ListParagraph"/>
        <w:spacing w:before="240" w:after="240"/>
        <w:ind w:left="1080"/>
        <w:rPr>
          <w:b/>
          <w:color w:val="0D0D0D" w:themeColor="text1" w:themeTint="F2"/>
          <w:sz w:val="24"/>
          <w:szCs w:val="24"/>
        </w:rPr>
      </w:pPr>
    </w:p>
    <w:p w:rsidR="00994A5E" w:rsidRDefault="00994A5E" w:rsidP="00994A5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RESULT:</w:t>
      </w:r>
    </w:p>
    <w:p w:rsidR="00994A5E" w:rsidRDefault="00994A5E" w:rsidP="00994A5E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  <w:r w:rsidRPr="00994A5E">
        <w:rPr>
          <w:b/>
          <w:color w:val="0D0D0D" w:themeColor="text1" w:themeTint="F2"/>
          <w:sz w:val="24"/>
          <w:szCs w:val="24"/>
        </w:rPr>
        <w:drawing>
          <wp:inline distT="0" distB="0" distL="0" distR="0" wp14:anchorId="40324269" wp14:editId="71391B5B">
            <wp:extent cx="5791200" cy="5945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2734" cy="5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5E" w:rsidRDefault="00994A5E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994A5E" w:rsidRPr="006E242E" w:rsidRDefault="00994A5E" w:rsidP="00994A5E">
      <w:pPr>
        <w:pStyle w:val="ListParagraph"/>
        <w:numPr>
          <w:ilvl w:val="0"/>
          <w:numId w:val="32"/>
        </w:numPr>
        <w:spacing w:before="240" w:after="240"/>
        <w:rPr>
          <w:b/>
          <w:color w:val="0D0D0D" w:themeColor="text1" w:themeTint="F2"/>
          <w:sz w:val="24"/>
          <w:szCs w:val="24"/>
          <w:u w:val="single"/>
        </w:rPr>
      </w:pPr>
      <w:r>
        <w:rPr>
          <w:b/>
          <w:color w:val="0D0D0D" w:themeColor="text1" w:themeTint="F2"/>
          <w:sz w:val="26"/>
          <w:szCs w:val="26"/>
          <w:u w:val="single"/>
        </w:rPr>
        <w:lastRenderedPageBreak/>
        <w:t>ORDERS</w:t>
      </w:r>
      <w:r w:rsidRPr="006E242E">
        <w:rPr>
          <w:b/>
          <w:color w:val="0D0D0D" w:themeColor="text1" w:themeTint="F2"/>
          <w:sz w:val="26"/>
          <w:szCs w:val="26"/>
          <w:u w:val="single"/>
        </w:rPr>
        <w:t xml:space="preserve"> Table:</w:t>
      </w:r>
    </w:p>
    <w:p w:rsidR="00994A5E" w:rsidRDefault="00994A5E" w:rsidP="00994A5E">
      <w:pPr>
        <w:pStyle w:val="ListParagraph"/>
        <w:spacing w:before="240" w:after="240"/>
        <w:ind w:left="1080"/>
        <w:rPr>
          <w:b/>
          <w:color w:val="0D0D0D" w:themeColor="text1" w:themeTint="F2"/>
          <w:sz w:val="24"/>
          <w:szCs w:val="24"/>
        </w:rPr>
      </w:pPr>
    </w:p>
    <w:p w:rsidR="00994A5E" w:rsidRDefault="00994A5E" w:rsidP="00994A5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QUERY TO CREATE SEQUENCE FOR </w:t>
      </w:r>
      <w:r>
        <w:rPr>
          <w:b/>
          <w:color w:val="0D0D0D" w:themeColor="text1" w:themeTint="F2"/>
          <w:sz w:val="24"/>
          <w:szCs w:val="24"/>
        </w:rPr>
        <w:t>ORDERS</w:t>
      </w:r>
      <w:r>
        <w:rPr>
          <w:b/>
          <w:color w:val="0D0D0D" w:themeColor="text1" w:themeTint="F2"/>
          <w:sz w:val="24"/>
          <w:szCs w:val="24"/>
        </w:rPr>
        <w:t xml:space="preserve">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74"/>
      </w:tblGrid>
      <w:tr w:rsidR="00994A5E" w:rsidTr="008E7E76">
        <w:trPr>
          <w:trHeight w:val="1585"/>
          <w:jc w:val="center"/>
        </w:trPr>
        <w:tc>
          <w:tcPr>
            <w:tcW w:w="3274" w:type="dxa"/>
          </w:tcPr>
          <w:p w:rsidR="00994A5E" w:rsidRPr="006E242E" w:rsidRDefault="00994A5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SEQUENCE</w:t>
            </w: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>NUM</w:t>
            </w:r>
          </w:p>
          <w:p w:rsidR="00994A5E" w:rsidRPr="006E242E" w:rsidRDefault="00994A5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</w:p>
          <w:p w:rsidR="00994A5E" w:rsidRPr="006E242E" w:rsidRDefault="00994A5E" w:rsidP="008E7E76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START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WITH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1</w:t>
            </w:r>
          </w:p>
          <w:p w:rsidR="00994A5E" w:rsidRPr="006E242E" w:rsidRDefault="00994A5E" w:rsidP="008E7E76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INCREMENT </w:t>
            </w:r>
            <w:r w:rsidRPr="006E242E">
              <w:rPr>
                <w:rFonts w:cs="Consolas"/>
                <w:color w:val="0000FF"/>
                <w:sz w:val="24"/>
                <w:szCs w:val="24"/>
                <w:lang w:val="en-IN"/>
              </w:rPr>
              <w:t>BY</w:t>
            </w:r>
            <w:r w:rsidRPr="006E242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1</w:t>
            </w:r>
            <w:r w:rsidRPr="006E242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994A5E" w:rsidRDefault="00994A5E" w:rsidP="00994A5E">
      <w:pPr>
        <w:pStyle w:val="ListParagraph"/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</w:p>
    <w:p w:rsidR="00994A5E" w:rsidRDefault="00994A5E" w:rsidP="00994A5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QUERY TO CREATE PROCEDURE FOR </w:t>
      </w:r>
      <w:r>
        <w:rPr>
          <w:b/>
          <w:color w:val="0D0D0D" w:themeColor="text1" w:themeTint="F2"/>
          <w:sz w:val="24"/>
          <w:szCs w:val="24"/>
        </w:rPr>
        <w:t>ORDERS TABLE BY GENERATING O</w:t>
      </w:r>
      <w:r>
        <w:rPr>
          <w:b/>
          <w:color w:val="0D0D0D" w:themeColor="text1" w:themeTint="F2"/>
          <w:sz w:val="24"/>
          <w:szCs w:val="24"/>
        </w:rPr>
        <w:t>ID AUTOMATICALLY: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95"/>
      </w:tblGrid>
      <w:tr w:rsidR="00994A5E" w:rsidTr="00994A5E">
        <w:trPr>
          <w:trHeight w:val="6265"/>
          <w:jc w:val="center"/>
        </w:trPr>
        <w:tc>
          <w:tcPr>
            <w:tcW w:w="5995" w:type="dxa"/>
          </w:tcPr>
          <w:p w:rsid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80808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CREATE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PROCEDURE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ADDORDER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@OC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@OP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),</w:t>
            </w:r>
            <w:r>
              <w:rPr>
                <w:rFonts w:cs="Consolas"/>
                <w:color w:val="80808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@OQ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AS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BEGIN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INT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DECLARE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CHAR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5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SET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NEXT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VALUE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FOR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ONUM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SET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@ID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=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DBO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.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AUTOID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'O'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@I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INSERT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INTO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ORDERS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VALUES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@ID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FF00FF"/>
                <w:sz w:val="24"/>
                <w:szCs w:val="24"/>
                <w:lang w:val="en-IN"/>
              </w:rPr>
              <w:t>GETDATE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(),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@OC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@OP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@OQ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);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ab/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SELECT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*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FROM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ORDERS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END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  <w:p w:rsidR="00994A5E" w:rsidRPr="00994A5E" w:rsidRDefault="00994A5E" w:rsidP="00994A5E">
            <w:pPr>
              <w:autoSpaceDE w:val="0"/>
              <w:autoSpaceDN w:val="0"/>
              <w:adjustRightInd w:val="0"/>
              <w:spacing w:before="120" w:after="120"/>
              <w:rPr>
                <w:rFonts w:cs="Consolas"/>
                <w:color w:val="000000"/>
                <w:sz w:val="24"/>
                <w:szCs w:val="24"/>
                <w:lang w:val="en-IN"/>
              </w:rPr>
            </w:pPr>
          </w:p>
          <w:p w:rsidR="00994A5E" w:rsidRPr="00994A5E" w:rsidRDefault="00994A5E" w:rsidP="00994A5E">
            <w:pPr>
              <w:spacing w:before="120" w:after="120"/>
              <w:rPr>
                <w:b/>
                <w:color w:val="0D0D0D" w:themeColor="text1" w:themeTint="F2"/>
                <w:sz w:val="24"/>
                <w:szCs w:val="24"/>
              </w:rPr>
            </w:pP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>EXEC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 xml:space="preserve"> ADDORDER</w:t>
            </w:r>
            <w:r w:rsidRPr="00994A5E">
              <w:rPr>
                <w:rFonts w:cs="Consolas"/>
                <w:color w:val="0000FF"/>
                <w:sz w:val="24"/>
                <w:szCs w:val="24"/>
                <w:lang w:val="en-IN"/>
              </w:rPr>
              <w:t xml:space="preserve"> </w:t>
            </w: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'C0001'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FF0000"/>
                <w:sz w:val="24"/>
                <w:szCs w:val="24"/>
                <w:lang w:val="en-IN"/>
              </w:rPr>
              <w:t>'P0001'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,</w:t>
            </w:r>
            <w:r w:rsidRPr="00994A5E">
              <w:rPr>
                <w:rFonts w:cs="Consolas"/>
                <w:color w:val="000000"/>
                <w:sz w:val="24"/>
                <w:szCs w:val="24"/>
                <w:lang w:val="en-IN"/>
              </w:rPr>
              <w:t>28</w:t>
            </w:r>
            <w:r w:rsidRPr="00994A5E">
              <w:rPr>
                <w:rFonts w:cs="Consolas"/>
                <w:color w:val="808080"/>
                <w:sz w:val="24"/>
                <w:szCs w:val="24"/>
                <w:lang w:val="en-IN"/>
              </w:rPr>
              <w:t>;</w:t>
            </w:r>
          </w:p>
        </w:tc>
      </w:tr>
    </w:tbl>
    <w:p w:rsidR="00994A5E" w:rsidRDefault="00994A5E" w:rsidP="00994A5E">
      <w:pPr>
        <w:pStyle w:val="ListParagraph"/>
        <w:spacing w:before="240" w:after="240"/>
        <w:ind w:left="1080"/>
        <w:rPr>
          <w:b/>
          <w:color w:val="0D0D0D" w:themeColor="text1" w:themeTint="F2"/>
          <w:sz w:val="24"/>
          <w:szCs w:val="24"/>
        </w:rPr>
      </w:pPr>
    </w:p>
    <w:p w:rsidR="00994A5E" w:rsidRDefault="00994A5E" w:rsidP="00994A5E">
      <w:pPr>
        <w:pStyle w:val="ListParagraph"/>
        <w:numPr>
          <w:ilvl w:val="0"/>
          <w:numId w:val="21"/>
        </w:numPr>
        <w:spacing w:before="240" w:after="240"/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RESULT:</w:t>
      </w:r>
    </w:p>
    <w:p w:rsidR="00994A5E" w:rsidRDefault="00642387" w:rsidP="00994A5E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  <w:r w:rsidRPr="00642387">
        <w:rPr>
          <w:b/>
          <w:color w:val="0D0D0D" w:themeColor="text1" w:themeTint="F2"/>
          <w:sz w:val="24"/>
          <w:szCs w:val="24"/>
        </w:rPr>
        <w:drawing>
          <wp:inline distT="0" distB="0" distL="0" distR="0" wp14:anchorId="5DC85BD5" wp14:editId="117FC0BE">
            <wp:extent cx="3276408" cy="74676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9198" cy="7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87" w:rsidRDefault="00642387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br w:type="page"/>
      </w: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24"/>
          <w:szCs w:val="24"/>
        </w:rPr>
      </w:pPr>
    </w:p>
    <w:p w:rsidR="002C6AF2" w:rsidRDefault="002C6AF2" w:rsidP="00642387">
      <w:pPr>
        <w:pStyle w:val="ListParagraph"/>
        <w:spacing w:before="240" w:after="240"/>
        <w:ind w:left="0"/>
        <w:jc w:val="center"/>
        <w:rPr>
          <w:b/>
          <w:noProof/>
          <w:color w:val="000000" w:themeColor="text1"/>
          <w:sz w:val="24"/>
          <w:szCs w:val="24"/>
          <w:lang w:val="en-IN" w:eastAsia="en-IN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noProof/>
          <w:color w:val="000000" w:themeColor="text1"/>
          <w:sz w:val="24"/>
          <w:szCs w:val="24"/>
          <w:lang w:val="en-IN" w:eastAsia="en-IN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noProof/>
          <w:color w:val="000000" w:themeColor="text1"/>
          <w:sz w:val="24"/>
          <w:szCs w:val="24"/>
          <w:lang w:val="en-IN" w:eastAsia="en-IN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noProof/>
          <w:color w:val="000000" w:themeColor="text1"/>
          <w:sz w:val="24"/>
          <w:szCs w:val="24"/>
          <w:lang w:val="en-IN" w:eastAsia="en-IN"/>
        </w:rPr>
      </w:pPr>
    </w:p>
    <w:p w:rsidR="00642387" w:rsidRDefault="00642387" w:rsidP="00642387">
      <w:pPr>
        <w:pStyle w:val="ListParagraph"/>
        <w:spacing w:before="240" w:after="240"/>
        <w:ind w:left="0"/>
        <w:jc w:val="center"/>
        <w:rPr>
          <w:b/>
          <w:noProof/>
          <w:color w:val="000000" w:themeColor="text1"/>
          <w:sz w:val="24"/>
          <w:szCs w:val="24"/>
          <w:lang w:val="en-IN" w:eastAsia="en-IN"/>
        </w:rPr>
      </w:pPr>
    </w:p>
    <w:p w:rsidR="00642387" w:rsidRPr="00642387" w:rsidRDefault="00642387" w:rsidP="00642387">
      <w:pPr>
        <w:pStyle w:val="ListParagraph"/>
        <w:spacing w:before="240" w:after="240"/>
        <w:ind w:left="0"/>
        <w:jc w:val="center"/>
        <w:rPr>
          <w:b/>
          <w:color w:val="0D0D0D" w:themeColor="text1" w:themeTint="F2"/>
          <w:sz w:val="120"/>
          <w:szCs w:val="120"/>
        </w:rPr>
      </w:pPr>
      <w:r w:rsidRPr="00642387">
        <w:rPr>
          <w:b/>
          <w:noProof/>
          <w:color w:val="000000" w:themeColor="text1"/>
          <w:sz w:val="120"/>
          <w:szCs w:val="120"/>
          <w:lang w:val="en-IN" w:eastAsia="en-IN"/>
        </w:rPr>
        <w:t>THANK YOU…</w:t>
      </w:r>
    </w:p>
    <w:sectPr w:rsidR="00642387" w:rsidRPr="00642387" w:rsidSect="000A079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7" w:h="16839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1AB5" w:rsidRDefault="006D1AB5" w:rsidP="00C6554A">
      <w:pPr>
        <w:spacing w:before="0" w:after="0" w:line="240" w:lineRule="auto"/>
      </w:pPr>
      <w:r>
        <w:separator/>
      </w:r>
    </w:p>
  </w:endnote>
  <w:endnote w:type="continuationSeparator" w:id="0">
    <w:p w:rsidR="006D1AB5" w:rsidRDefault="006D1AB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42E" w:rsidRDefault="006E242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42E" w:rsidRDefault="006E242E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E21464">
      <w:rPr>
        <w:noProof/>
      </w:rPr>
      <w:t>18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87146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E242E" w:rsidRDefault="006E242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t>0</w:t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E242E" w:rsidRDefault="006E24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1AB5" w:rsidRDefault="006D1AB5" w:rsidP="00C6554A">
      <w:pPr>
        <w:spacing w:before="0" w:after="0" w:line="240" w:lineRule="auto"/>
      </w:pPr>
      <w:r>
        <w:separator/>
      </w:r>
    </w:p>
  </w:footnote>
  <w:footnote w:type="continuationSeparator" w:id="0">
    <w:p w:rsidR="006D1AB5" w:rsidRDefault="006D1AB5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42E" w:rsidRDefault="006E242E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90107969" o:spid="_x0000_s2050" type="#_x0000_t136" style="position:absolute;margin-left:0;margin-top:0;width:673.2pt;height:68.4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60pt" string="INVENTORY CAPSTON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42E" w:rsidRDefault="006E242E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90107970" o:spid="_x0000_s2051" type="#_x0000_t136" style="position:absolute;margin-left:0;margin-top:0;width:673.2pt;height:68.4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60pt" string="INVENTORY CAPSTON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42E" w:rsidRDefault="006E242E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90107968" o:spid="_x0000_s2049" type="#_x0000_t136" style="position:absolute;margin-left:0;margin-top:0;width:673.2pt;height:68.4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60pt" string="INVENTORY CAPSTON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7697569"/>
    <w:multiLevelType w:val="hybridMultilevel"/>
    <w:tmpl w:val="C11A7CAA"/>
    <w:lvl w:ilvl="0" w:tplc="EAF8C9C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EB85989"/>
    <w:multiLevelType w:val="hybridMultilevel"/>
    <w:tmpl w:val="37E0E6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1841DD"/>
    <w:multiLevelType w:val="hybridMultilevel"/>
    <w:tmpl w:val="72102EFE"/>
    <w:lvl w:ilvl="0" w:tplc="23A6F93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C32E76"/>
    <w:multiLevelType w:val="hybridMultilevel"/>
    <w:tmpl w:val="ADC27A04"/>
    <w:lvl w:ilvl="0" w:tplc="7452D2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EA71A3"/>
    <w:multiLevelType w:val="hybridMultilevel"/>
    <w:tmpl w:val="91CCD13E"/>
    <w:lvl w:ilvl="0" w:tplc="CB680022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1774D6"/>
    <w:multiLevelType w:val="hybridMultilevel"/>
    <w:tmpl w:val="A16C2084"/>
    <w:lvl w:ilvl="0" w:tplc="B52AA3E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D0D0D" w:themeColor="text1" w:themeTint="F2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6345437"/>
    <w:multiLevelType w:val="hybridMultilevel"/>
    <w:tmpl w:val="28406F7C"/>
    <w:lvl w:ilvl="0" w:tplc="765C4AC6">
      <w:start w:val="1"/>
      <w:numFmt w:val="decimal"/>
      <w:lvlText w:val="%1."/>
      <w:lvlJc w:val="left"/>
      <w:pPr>
        <w:ind w:left="720" w:hanging="360"/>
      </w:pPr>
      <w:rPr>
        <w:b/>
        <w:color w:val="0D0D0D" w:themeColor="text1" w:themeTint="F2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AA0D75"/>
    <w:multiLevelType w:val="hybridMultilevel"/>
    <w:tmpl w:val="E06E65C0"/>
    <w:lvl w:ilvl="0" w:tplc="E5E645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3D6BCE"/>
    <w:multiLevelType w:val="hybridMultilevel"/>
    <w:tmpl w:val="12CA4D4C"/>
    <w:lvl w:ilvl="0" w:tplc="CEC8545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8B4DBB"/>
    <w:multiLevelType w:val="hybridMultilevel"/>
    <w:tmpl w:val="FC5AA306"/>
    <w:lvl w:ilvl="0" w:tplc="D0721EE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D0D0D" w:themeColor="text1" w:themeTint="F2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A40857"/>
    <w:multiLevelType w:val="hybridMultilevel"/>
    <w:tmpl w:val="9090699C"/>
    <w:lvl w:ilvl="0" w:tplc="E8E090A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11FB7"/>
    <w:multiLevelType w:val="hybridMultilevel"/>
    <w:tmpl w:val="021E757A"/>
    <w:lvl w:ilvl="0" w:tplc="31A63A5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94139B"/>
    <w:multiLevelType w:val="hybridMultilevel"/>
    <w:tmpl w:val="477A73C8"/>
    <w:lvl w:ilvl="0" w:tplc="35E26E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A5CA9"/>
    <w:multiLevelType w:val="hybridMultilevel"/>
    <w:tmpl w:val="62D4E6C8"/>
    <w:lvl w:ilvl="0" w:tplc="202CBE6E"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  <w:color w:val="0D0D0D" w:themeColor="text1" w:themeTint="F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5DD255D"/>
    <w:multiLevelType w:val="hybridMultilevel"/>
    <w:tmpl w:val="56A2F186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6B742EB"/>
    <w:multiLevelType w:val="hybridMultilevel"/>
    <w:tmpl w:val="398E4478"/>
    <w:lvl w:ilvl="0" w:tplc="093212C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  <w:sz w:val="26"/>
        <w:szCs w:val="26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2EC0C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871F5D"/>
    <w:multiLevelType w:val="hybridMultilevel"/>
    <w:tmpl w:val="F4643C6C"/>
    <w:lvl w:ilvl="0" w:tplc="2CAC4178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9"/>
  </w:num>
  <w:num w:numId="17">
    <w:abstractNumId w:val="22"/>
  </w:num>
  <w:num w:numId="18">
    <w:abstractNumId w:val="13"/>
  </w:num>
  <w:num w:numId="19">
    <w:abstractNumId w:val="18"/>
  </w:num>
  <w:num w:numId="20">
    <w:abstractNumId w:val="25"/>
  </w:num>
  <w:num w:numId="21">
    <w:abstractNumId w:val="26"/>
  </w:num>
  <w:num w:numId="22">
    <w:abstractNumId w:val="28"/>
  </w:num>
  <w:num w:numId="23">
    <w:abstractNumId w:val="20"/>
  </w:num>
  <w:num w:numId="24">
    <w:abstractNumId w:val="19"/>
  </w:num>
  <w:num w:numId="25">
    <w:abstractNumId w:val="14"/>
  </w:num>
  <w:num w:numId="26">
    <w:abstractNumId w:val="17"/>
  </w:num>
  <w:num w:numId="27">
    <w:abstractNumId w:val="11"/>
  </w:num>
  <w:num w:numId="28">
    <w:abstractNumId w:val="23"/>
  </w:num>
  <w:num w:numId="29">
    <w:abstractNumId w:val="21"/>
  </w:num>
  <w:num w:numId="30">
    <w:abstractNumId w:val="15"/>
  </w:num>
  <w:num w:numId="31">
    <w:abstractNumId w:val="27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796"/>
    <w:rsid w:val="00070C76"/>
    <w:rsid w:val="000A0796"/>
    <w:rsid w:val="001419D7"/>
    <w:rsid w:val="00154950"/>
    <w:rsid w:val="001B3F1D"/>
    <w:rsid w:val="00252E51"/>
    <w:rsid w:val="002554CD"/>
    <w:rsid w:val="00293B83"/>
    <w:rsid w:val="002A4E03"/>
    <w:rsid w:val="002B4294"/>
    <w:rsid w:val="002C6AF2"/>
    <w:rsid w:val="00333D0D"/>
    <w:rsid w:val="00380BF9"/>
    <w:rsid w:val="003E73A3"/>
    <w:rsid w:val="00416447"/>
    <w:rsid w:val="00442B9D"/>
    <w:rsid w:val="00466459"/>
    <w:rsid w:val="004C049F"/>
    <w:rsid w:val="004F6A6D"/>
    <w:rsid w:val="005000E2"/>
    <w:rsid w:val="00533255"/>
    <w:rsid w:val="00596314"/>
    <w:rsid w:val="005B52AB"/>
    <w:rsid w:val="005D03CC"/>
    <w:rsid w:val="005F01BF"/>
    <w:rsid w:val="00642387"/>
    <w:rsid w:val="00655C3F"/>
    <w:rsid w:val="00686579"/>
    <w:rsid w:val="006A3CE7"/>
    <w:rsid w:val="006D1AB5"/>
    <w:rsid w:val="006E242E"/>
    <w:rsid w:val="007704B9"/>
    <w:rsid w:val="007A747E"/>
    <w:rsid w:val="0081243C"/>
    <w:rsid w:val="008D3895"/>
    <w:rsid w:val="008D54E2"/>
    <w:rsid w:val="00994A5E"/>
    <w:rsid w:val="009C4486"/>
    <w:rsid w:val="009F4571"/>
    <w:rsid w:val="00AD0488"/>
    <w:rsid w:val="00AD6A95"/>
    <w:rsid w:val="00B027EC"/>
    <w:rsid w:val="00B303ED"/>
    <w:rsid w:val="00B525C9"/>
    <w:rsid w:val="00C6554A"/>
    <w:rsid w:val="00CF451D"/>
    <w:rsid w:val="00D8393E"/>
    <w:rsid w:val="00D95265"/>
    <w:rsid w:val="00E21464"/>
    <w:rsid w:val="00E52071"/>
    <w:rsid w:val="00E5296B"/>
    <w:rsid w:val="00EC12A9"/>
    <w:rsid w:val="00EC24D5"/>
    <w:rsid w:val="00ED7C44"/>
    <w:rsid w:val="00F15119"/>
    <w:rsid w:val="00F47D6F"/>
    <w:rsid w:val="00FA74FD"/>
    <w:rsid w:val="00FD4B27"/>
    <w:rsid w:val="00FF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173F0448-C5DF-4E29-97ED-1730B9FE3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4A5E"/>
  </w:style>
  <w:style w:type="paragraph" w:styleId="Heading1">
    <w:name w:val="heading 1"/>
    <w:basedOn w:val="Normal"/>
    <w:next w:val="Normal"/>
    <w:link w:val="Heading1Char"/>
    <w:uiPriority w:val="9"/>
    <w:qFormat/>
    <w:rsid w:val="00EC12A9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2A9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0A0796"/>
    <w:pPr>
      <w:ind w:left="720"/>
      <w:contextualSpacing/>
    </w:pPr>
  </w:style>
  <w:style w:type="table" w:styleId="TableGrid">
    <w:name w:val="Table Grid"/>
    <w:basedOn w:val="TableNormal"/>
    <w:uiPriority w:val="39"/>
    <w:rsid w:val="0053325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ndzzz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9A62E-F9A6-4CE5-A6CD-6BB10128E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542</TotalTime>
  <Pages>19</Pages>
  <Words>1585</Words>
  <Characters>9036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chndzzz</dc:creator>
  <cp:keywords/>
  <dc:description/>
  <cp:lastModifiedBy>Microsoft account</cp:lastModifiedBy>
  <cp:revision>14</cp:revision>
  <cp:lastPrinted>2022-08-02T20:35:00Z</cp:lastPrinted>
  <dcterms:created xsi:type="dcterms:W3CDTF">2022-08-01T14:00:00Z</dcterms:created>
  <dcterms:modified xsi:type="dcterms:W3CDTF">2022-08-02T20:36:00Z</dcterms:modified>
</cp:coreProperties>
</file>